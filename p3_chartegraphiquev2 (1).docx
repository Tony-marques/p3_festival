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svm" ContentType="image/unknow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59F5" w:rsidRPr="00306422" w:rsidRDefault="00F259F5">
      <w:pPr>
        <w:jc w:val="center"/>
        <w:rPr>
          <w:rFonts w:ascii="Candara Light" w:hAnsi="Candara Light" w:cs="Times New Roman"/>
          <w:sz w:val="52"/>
        </w:rPr>
      </w:pPr>
    </w:p>
    <w:p w:rsidR="00F259F5" w:rsidRPr="00306422" w:rsidRDefault="00F259F5">
      <w:pPr>
        <w:jc w:val="center"/>
        <w:rPr>
          <w:rFonts w:ascii="Candara Light" w:hAnsi="Candara Light" w:cs="Times New Roman"/>
          <w:sz w:val="52"/>
        </w:rPr>
      </w:pPr>
    </w:p>
    <w:p w:rsidR="00F259F5" w:rsidRPr="00306422" w:rsidRDefault="00F259F5">
      <w:pPr>
        <w:jc w:val="center"/>
        <w:rPr>
          <w:rFonts w:ascii="Candara Light" w:hAnsi="Candara Light" w:cs="Times New Roman"/>
          <w:sz w:val="52"/>
        </w:rPr>
      </w:pPr>
    </w:p>
    <w:p w:rsidR="00F259F5" w:rsidRPr="00306422" w:rsidRDefault="00F259F5">
      <w:pPr>
        <w:jc w:val="center"/>
        <w:rPr>
          <w:rFonts w:ascii="Candara Light" w:hAnsi="Candara Light" w:cs="Times New Roman"/>
          <w:sz w:val="52"/>
        </w:rPr>
      </w:pPr>
    </w:p>
    <w:p w:rsidR="00F259F5" w:rsidRPr="00306422" w:rsidRDefault="00F259F5">
      <w:pPr>
        <w:jc w:val="center"/>
        <w:rPr>
          <w:rFonts w:ascii="Candara Light" w:hAnsi="Candara Light" w:cs="Times New Roman"/>
          <w:sz w:val="52"/>
        </w:rPr>
      </w:pPr>
    </w:p>
    <w:p w:rsidR="00F259F5" w:rsidRPr="00306422" w:rsidRDefault="00F259F5">
      <w:pPr>
        <w:jc w:val="center"/>
        <w:rPr>
          <w:rFonts w:ascii="Candara Light" w:hAnsi="Candara Light" w:cs="Times New Roman"/>
          <w:sz w:val="52"/>
        </w:rPr>
      </w:pPr>
    </w:p>
    <w:p w:rsidR="00F259F5" w:rsidRPr="00306422" w:rsidRDefault="00F259F5">
      <w:pPr>
        <w:jc w:val="center"/>
        <w:rPr>
          <w:rFonts w:ascii="Candara Light" w:hAnsi="Candara Light" w:cs="Times New Roman"/>
          <w:sz w:val="52"/>
        </w:rPr>
      </w:pPr>
    </w:p>
    <w:p w:rsidR="00F259F5" w:rsidRPr="00306422" w:rsidRDefault="00F259F5">
      <w:pPr>
        <w:jc w:val="center"/>
        <w:rPr>
          <w:rFonts w:ascii="Candara Light" w:hAnsi="Candara Light" w:cs="Times New Roman"/>
          <w:sz w:val="52"/>
        </w:rPr>
      </w:pPr>
    </w:p>
    <w:p w:rsidR="00F259F5" w:rsidRPr="00306422" w:rsidRDefault="0029055D">
      <w:pPr>
        <w:jc w:val="center"/>
        <w:rPr>
          <w:rFonts w:ascii="Candara Light" w:hAnsi="Candara Light" w:cs="Times New Roman"/>
          <w:sz w:val="72"/>
          <w:szCs w:val="72"/>
        </w:rPr>
      </w:pPr>
      <w:r w:rsidRPr="00306422">
        <w:rPr>
          <w:rFonts w:ascii="Candara Light" w:hAnsi="Candara Light" w:cs="Times New Roman"/>
          <w:sz w:val="72"/>
          <w:szCs w:val="72"/>
        </w:rPr>
        <w:t>Cahier des charges</w:t>
      </w:r>
    </w:p>
    <w:p w:rsidR="00F259F5" w:rsidRPr="00306422" w:rsidRDefault="00F259F5">
      <w:pPr>
        <w:jc w:val="center"/>
        <w:rPr>
          <w:rFonts w:ascii="Candara Light" w:hAnsi="Candara Light" w:cs="Times New Roman"/>
          <w:sz w:val="72"/>
          <w:szCs w:val="72"/>
        </w:rPr>
      </w:pPr>
    </w:p>
    <w:p w:rsidR="00F259F5" w:rsidRPr="00306422" w:rsidRDefault="0029055D">
      <w:pPr>
        <w:jc w:val="center"/>
        <w:rPr>
          <w:rFonts w:ascii="Candara Light" w:hAnsi="Candara Light" w:cs="Times New Roman"/>
          <w:color w:val="FF0000"/>
          <w:sz w:val="72"/>
          <w:szCs w:val="72"/>
        </w:rPr>
      </w:pPr>
      <w:r w:rsidRPr="00306422">
        <w:rPr>
          <w:rFonts w:ascii="Candara Light" w:hAnsi="Candara Light" w:cs="Times New Roman"/>
          <w:color w:val="FF0000"/>
          <w:sz w:val="72"/>
          <w:szCs w:val="72"/>
        </w:rPr>
        <w:t>Festival des films de plein air</w:t>
      </w:r>
    </w:p>
    <w:p w:rsidR="00F259F5" w:rsidRPr="00306422" w:rsidRDefault="00F259F5">
      <w:pPr>
        <w:jc w:val="center"/>
        <w:rPr>
          <w:rFonts w:ascii="Candara Light" w:hAnsi="Candara Light" w:cs="Times New Roman"/>
          <w:color w:val="FF0000"/>
          <w:sz w:val="44"/>
          <w:szCs w:val="44"/>
        </w:rPr>
      </w:pPr>
    </w:p>
    <w:p w:rsidR="00F259F5" w:rsidRPr="00306422" w:rsidRDefault="0029055D">
      <w:pPr>
        <w:jc w:val="center"/>
        <w:rPr>
          <w:rFonts w:ascii="Candara Light" w:hAnsi="Candara Light" w:cs="Times New Roman"/>
        </w:rPr>
      </w:pPr>
      <w:hyperlink r:id="rId8" w:history="1">
        <w:r w:rsidRPr="00306422">
          <w:rPr>
            <w:rStyle w:val="Lienhypertexte"/>
            <w:rFonts w:ascii="Candara Light" w:hAnsi="Candara Light" w:cs="Times New Roman"/>
            <w:sz w:val="44"/>
            <w:szCs w:val="44"/>
          </w:rPr>
          <w:t>https://www.festival.tonymarques.fr</w:t>
        </w:r>
      </w:hyperlink>
    </w:p>
    <w:p w:rsidR="00F259F5" w:rsidRPr="00306422" w:rsidRDefault="00F259F5">
      <w:pPr>
        <w:jc w:val="center"/>
        <w:rPr>
          <w:rFonts w:ascii="Candara Light" w:hAnsi="Candara Light" w:cs="Times New Roman"/>
        </w:rPr>
      </w:pPr>
    </w:p>
    <w:p w:rsidR="00F259F5" w:rsidRPr="00306422" w:rsidRDefault="0029055D">
      <w:pPr>
        <w:jc w:val="center"/>
        <w:rPr>
          <w:rFonts w:ascii="Candara Light" w:hAnsi="Candara Light" w:cs="Times New Roman"/>
        </w:rPr>
      </w:pPr>
      <w:r w:rsidRPr="00306422">
        <w:rPr>
          <w:rStyle w:val="Lienhypertexte"/>
          <w:rFonts w:ascii="Candara Light" w:hAnsi="Candara Light" w:cs="Times New Roman"/>
          <w:color w:val="000000"/>
          <w:sz w:val="44"/>
          <w:szCs w:val="44"/>
          <w:u w:val="none"/>
        </w:rPr>
        <w:t>Marques Tony</w:t>
      </w:r>
    </w:p>
    <w:p w:rsidR="00731ECD" w:rsidRDefault="00731ECD">
      <w:pPr>
        <w:suppressAutoHyphens w:val="0"/>
        <w:rPr>
          <w:rFonts w:ascii="Candara Light" w:hAnsi="Candara Light" w:cs="Times New Roman"/>
        </w:rPr>
      </w:pPr>
      <w:r>
        <w:rPr>
          <w:rFonts w:ascii="Candara Light" w:hAnsi="Candara Light" w:cs="Times New Roman"/>
        </w:rPr>
        <w:br w:type="page"/>
      </w:r>
    </w:p>
    <w:sdt>
      <w:sdtPr>
        <w:id w:val="-960415772"/>
        <w:docPartObj>
          <w:docPartGallery w:val="Table of Contents"/>
          <w:docPartUnique/>
        </w:docPartObj>
      </w:sdtPr>
      <w:sdtEndPr>
        <w:rPr>
          <w:rFonts w:ascii="Times New Roman" w:eastAsia="SimSun" w:hAnsi="Times New Roman" w:cs="Arial"/>
          <w:bCs/>
          <w:color w:val="auto"/>
          <w:kern w:val="3"/>
          <w:sz w:val="24"/>
          <w:szCs w:val="24"/>
          <w:u w:val="none"/>
          <w:lang w:eastAsia="zh-CN" w:bidi="hi-IN"/>
        </w:rPr>
      </w:sdtEndPr>
      <w:sdtContent>
        <w:p w:rsidR="009E0F8B" w:rsidRDefault="009E0F8B" w:rsidP="009E0F8B">
          <w:pPr>
            <w:pStyle w:val="En-ttedetabledesmatires"/>
            <w:numPr>
              <w:ilvl w:val="0"/>
              <w:numId w:val="0"/>
            </w:numPr>
          </w:pPr>
        </w:p>
        <w:p w:rsidR="009E0F8B" w:rsidRDefault="009E0F8B">
          <w:pPr>
            <w:pStyle w:val="TM1"/>
            <w:rPr>
              <w:rFonts w:asciiTheme="minorHAnsi" w:eastAsiaTheme="minorEastAsia" w:hAnsiTheme="minorHAnsi" w:cstheme="minorBidi"/>
              <w:b w:val="0"/>
              <w:noProof/>
              <w:color w:val="auto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928045" w:history="1">
            <w:r w:rsidRPr="00127DBB">
              <w:rPr>
                <w:rStyle w:val="Lienhypertexte"/>
                <w:noProof/>
                <w:lang w:bidi="hi-IN"/>
              </w:rPr>
              <w:t>I.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eastAsia="fr-FR"/>
              </w:rPr>
              <w:tab/>
            </w:r>
            <w:r w:rsidRPr="00127DBB">
              <w:rPr>
                <w:rStyle w:val="Lienhypertexte"/>
                <w:noProof/>
                <w:lang w:bidi="hi-IN"/>
              </w:rPr>
              <w:t>Cadre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_Toc138928045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F8B" w:rsidRDefault="009E0F8B">
          <w:pPr>
            <w:pStyle w:val="TM2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38928046" w:history="1">
            <w:r w:rsidRPr="00127DBB">
              <w:rPr>
                <w:rStyle w:val="Lienhypertexte"/>
                <w:noProof/>
                <w:lang w:bidi="hi-IN"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127DBB">
              <w:rPr>
                <w:rStyle w:val="Lienhypertexte"/>
                <w:noProof/>
                <w:lang w:bidi="hi-IN"/>
              </w:rPr>
              <w:t>Résumé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_Toc138928046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F8B" w:rsidRDefault="009E0F8B">
          <w:pPr>
            <w:pStyle w:val="TM2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38928047" w:history="1">
            <w:r w:rsidRPr="00127DBB">
              <w:rPr>
                <w:rStyle w:val="Lienhypertexte"/>
                <w:noProof/>
                <w:lang w:bidi="hi-IN"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127DBB">
              <w:rPr>
                <w:rStyle w:val="Lienhypertexte"/>
                <w:noProof/>
                <w:lang w:bidi="hi-IN"/>
              </w:rPr>
              <w:t>Contexte de l'entreprise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_Toc138928047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F8B" w:rsidRDefault="009E0F8B">
          <w:pPr>
            <w:pStyle w:val="TM2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38928048" w:history="1">
            <w:r w:rsidRPr="00127DBB">
              <w:rPr>
                <w:rStyle w:val="Lienhypertexte"/>
                <w:noProof/>
                <w:lang w:bidi="hi-IN"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127DBB">
              <w:rPr>
                <w:rStyle w:val="Lienhypertexte"/>
                <w:noProof/>
                <w:lang w:bidi="hi-IN"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_Toc138928048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F8B" w:rsidRDefault="009E0F8B">
          <w:pPr>
            <w:pStyle w:val="TM2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38928049" w:history="1">
            <w:r w:rsidRPr="00127DBB">
              <w:rPr>
                <w:rStyle w:val="Lienhypertexte"/>
                <w:noProof/>
                <w:lang w:bidi="hi-IN"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127DBB">
              <w:rPr>
                <w:rStyle w:val="Lienhypertexte"/>
                <w:noProof/>
                <w:lang w:bidi="hi-IN"/>
              </w:rPr>
              <w:t>Livrables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_Toc138928049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F8B" w:rsidRDefault="009E0F8B">
          <w:pPr>
            <w:pStyle w:val="TM2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38928050" w:history="1">
            <w:r w:rsidRPr="00127DBB">
              <w:rPr>
                <w:rStyle w:val="Lienhypertexte"/>
                <w:noProof/>
                <w:lang w:bidi="hi-IN"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127DBB">
              <w:rPr>
                <w:rStyle w:val="Lienhypertexte"/>
                <w:noProof/>
                <w:lang w:bidi="hi-IN"/>
              </w:rPr>
              <w:t>Présentation de l'équipe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_Toc138928050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F8B" w:rsidRDefault="009E0F8B">
          <w:pPr>
            <w:pStyle w:val="TM2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38928051" w:history="1">
            <w:r w:rsidRPr="00127DBB">
              <w:rPr>
                <w:rStyle w:val="Lienhypertexte"/>
                <w:noProof/>
                <w:lang w:bidi="hi-IN"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127DBB">
              <w:rPr>
                <w:rStyle w:val="Lienhypertexte"/>
                <w:noProof/>
                <w:lang w:bidi="hi-IN"/>
              </w:rPr>
              <w:t>Planning prévisionnel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_Toc138928051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F8B" w:rsidRDefault="009E0F8B">
          <w:pPr>
            <w:pStyle w:val="TM1"/>
            <w:rPr>
              <w:rFonts w:asciiTheme="minorHAnsi" w:eastAsiaTheme="minorEastAsia" w:hAnsiTheme="minorHAnsi" w:cstheme="minorBidi"/>
              <w:b w:val="0"/>
              <w:noProof/>
              <w:color w:val="auto"/>
              <w:lang w:eastAsia="fr-FR"/>
            </w:rPr>
          </w:pPr>
          <w:hyperlink w:anchor="_Toc138928052" w:history="1">
            <w:r w:rsidRPr="00127DBB">
              <w:rPr>
                <w:rStyle w:val="Lienhypertexte"/>
                <w:noProof/>
                <w:lang w:bidi="hi-IN"/>
              </w:rPr>
              <w:t>II.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eastAsia="fr-FR"/>
              </w:rPr>
              <w:tab/>
            </w:r>
            <w:r w:rsidRPr="00127DBB">
              <w:rPr>
                <w:rStyle w:val="Lienhypertexte"/>
                <w:noProof/>
                <w:lang w:bidi="hi-IN"/>
              </w:rPr>
              <w:t>Benchmark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_Toc138928052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F8B" w:rsidRDefault="009E0F8B">
          <w:pPr>
            <w:pStyle w:val="TM2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38928053" w:history="1">
            <w:r w:rsidRPr="00127DBB">
              <w:rPr>
                <w:rStyle w:val="Lienhypertexte"/>
                <w:noProof/>
                <w:lang w:bidi="hi-IN"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127DBB">
              <w:rPr>
                <w:rStyle w:val="Lienhypertexte"/>
                <w:noProof/>
                <w:lang w:bidi="hi-IN"/>
              </w:rPr>
              <w:t>La villette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_Toc138928053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F8B" w:rsidRDefault="009E0F8B">
          <w:pPr>
            <w:pStyle w:val="TM2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38928054" w:history="1">
            <w:r w:rsidRPr="00127DBB">
              <w:rPr>
                <w:rStyle w:val="Lienhypertexte"/>
                <w:noProof/>
                <w:lang w:bidi="hi-IN"/>
              </w:rPr>
              <w:t>h.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127DBB">
              <w:rPr>
                <w:rStyle w:val="Lienhypertexte"/>
                <w:noProof/>
                <w:lang w:bidi="hi-IN"/>
              </w:rPr>
              <w:t>La machine du moulin rouge : Cinéma sur le toit x So film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_Toc138928054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F8B" w:rsidRDefault="009E0F8B">
          <w:pPr>
            <w:pStyle w:val="TM2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38928055" w:history="1">
            <w:r w:rsidRPr="00127DBB">
              <w:rPr>
                <w:rStyle w:val="Lienhypertexte"/>
                <w:noProof/>
                <w:lang w:bidi="hi-IN"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127DBB">
              <w:rPr>
                <w:rStyle w:val="Lienhypertexte"/>
                <w:noProof/>
                <w:lang w:bidi="hi-IN"/>
              </w:rPr>
              <w:t>Cibles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_Toc138928055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F8B" w:rsidRDefault="009E0F8B">
          <w:r>
            <w:rPr>
              <w:b/>
              <w:bCs/>
            </w:rPr>
            <w:fldChar w:fldCharType="end"/>
          </w:r>
        </w:p>
      </w:sdtContent>
    </w:sdt>
    <w:p w:rsidR="00731ECD" w:rsidRDefault="00731ECD" w:rsidP="00731ECD">
      <w:pPr>
        <w:pStyle w:val="Sansinterligne"/>
      </w:pPr>
      <w:r>
        <w:br w:type="page"/>
      </w:r>
    </w:p>
    <w:p w:rsidR="00F259F5" w:rsidRPr="00306422" w:rsidRDefault="00F259F5">
      <w:pPr>
        <w:pageBreakBefore/>
        <w:suppressAutoHyphens w:val="0"/>
        <w:rPr>
          <w:rFonts w:ascii="Candara Light" w:hAnsi="Candara Light" w:cs="Times New Roman"/>
        </w:rPr>
      </w:pPr>
    </w:p>
    <w:p w:rsidR="00F259F5" w:rsidRPr="00306422" w:rsidRDefault="00F259F5">
      <w:pPr>
        <w:suppressAutoHyphens w:val="0"/>
        <w:rPr>
          <w:rFonts w:ascii="Candara Light" w:hAnsi="Candara Light" w:cs="Times New Roman"/>
          <w:lang w:eastAsia="en-US" w:bidi="ar-SA"/>
        </w:rPr>
      </w:pPr>
    </w:p>
    <w:p w:rsidR="00F259F5" w:rsidRPr="00306422" w:rsidRDefault="0029055D">
      <w:pPr>
        <w:jc w:val="center"/>
        <w:rPr>
          <w:rFonts w:ascii="Candara Light" w:hAnsi="Candara Light" w:cs="Times New Roman"/>
          <w:b/>
          <w:color w:val="000000"/>
          <w:sz w:val="32"/>
        </w:rPr>
      </w:pPr>
      <w:r w:rsidRPr="00306422">
        <w:rPr>
          <w:rFonts w:ascii="Candara Light" w:hAnsi="Candara Light" w:cs="Times New Roman"/>
          <w:b/>
          <w:color w:val="000000"/>
          <w:sz w:val="32"/>
        </w:rPr>
        <w:t>Tables des matières</w:t>
      </w:r>
    </w:p>
    <w:p w:rsidR="00F259F5" w:rsidRPr="00306422" w:rsidRDefault="00F259F5">
      <w:pPr>
        <w:suppressAutoHyphens w:val="0"/>
        <w:rPr>
          <w:rFonts w:ascii="Candara Light" w:hAnsi="Candara Light" w:cs="Times New Roman"/>
          <w:lang w:eastAsia="en-US" w:bidi="ar-SA"/>
        </w:rPr>
      </w:pPr>
    </w:p>
    <w:p w:rsidR="00F259F5" w:rsidRPr="00306422" w:rsidRDefault="0029055D">
      <w:pPr>
        <w:pStyle w:val="Paragraphedeliste"/>
        <w:numPr>
          <w:ilvl w:val="0"/>
          <w:numId w:val="1"/>
        </w:numPr>
        <w:suppressAutoHyphens w:val="0"/>
        <w:spacing w:line="360" w:lineRule="auto"/>
        <w:rPr>
          <w:rFonts w:ascii="Candara Light" w:hAnsi="Candara Light" w:cs="Times New Roman"/>
          <w:b/>
          <w:color w:val="FF0000"/>
          <w:lang w:eastAsia="en-US" w:bidi="ar-SA"/>
        </w:rPr>
      </w:pPr>
      <w:r w:rsidRPr="00306422">
        <w:rPr>
          <w:rFonts w:ascii="Candara Light" w:hAnsi="Candara Light" w:cs="Times New Roman"/>
          <w:b/>
          <w:color w:val="FF0000"/>
          <w:lang w:eastAsia="en-US" w:bidi="ar-SA"/>
        </w:rPr>
        <w:t>Cadre du projet</w:t>
      </w:r>
    </w:p>
    <w:p w:rsidR="00F259F5" w:rsidRPr="00306422" w:rsidRDefault="0029055D">
      <w:pPr>
        <w:pStyle w:val="Paragraphedeliste"/>
        <w:numPr>
          <w:ilvl w:val="0"/>
          <w:numId w:val="2"/>
        </w:numPr>
        <w:suppressAutoHyphens w:val="0"/>
        <w:spacing w:line="360" w:lineRule="auto"/>
        <w:ind w:left="1134" w:firstLine="0"/>
        <w:rPr>
          <w:rFonts w:ascii="Candara Light" w:hAnsi="Candara Light" w:cs="Times New Roman"/>
          <w:lang w:eastAsia="en-US" w:bidi="ar-SA"/>
        </w:rPr>
      </w:pPr>
      <w:r w:rsidRPr="00306422">
        <w:rPr>
          <w:rFonts w:ascii="Candara Light" w:hAnsi="Candara Light" w:cs="Times New Roman"/>
          <w:lang w:eastAsia="en-US" w:bidi="ar-SA"/>
        </w:rPr>
        <w:t>Résumé</w:t>
      </w:r>
    </w:p>
    <w:p w:rsidR="00F259F5" w:rsidRPr="00306422" w:rsidRDefault="0029055D">
      <w:pPr>
        <w:pStyle w:val="Paragraphedeliste"/>
        <w:numPr>
          <w:ilvl w:val="0"/>
          <w:numId w:val="2"/>
        </w:numPr>
        <w:suppressAutoHyphens w:val="0"/>
        <w:spacing w:line="360" w:lineRule="auto"/>
        <w:ind w:left="1134" w:firstLine="0"/>
        <w:rPr>
          <w:rFonts w:ascii="Candara Light" w:hAnsi="Candara Light" w:cs="Times New Roman"/>
          <w:lang w:eastAsia="en-US" w:bidi="ar-SA"/>
        </w:rPr>
      </w:pPr>
      <w:r w:rsidRPr="00306422">
        <w:rPr>
          <w:rFonts w:ascii="Candara Light" w:hAnsi="Candara Light" w:cs="Times New Roman"/>
          <w:lang w:eastAsia="en-US" w:bidi="ar-SA"/>
        </w:rPr>
        <w:t>Contexte de l’entreprise</w:t>
      </w:r>
    </w:p>
    <w:p w:rsidR="00F259F5" w:rsidRPr="00306422" w:rsidRDefault="0029055D">
      <w:pPr>
        <w:pStyle w:val="Paragraphedeliste"/>
        <w:numPr>
          <w:ilvl w:val="0"/>
          <w:numId w:val="2"/>
        </w:numPr>
        <w:suppressAutoHyphens w:val="0"/>
        <w:spacing w:line="360" w:lineRule="auto"/>
        <w:ind w:left="1134" w:firstLine="0"/>
        <w:rPr>
          <w:rFonts w:ascii="Candara Light" w:hAnsi="Candara Light" w:cs="Times New Roman"/>
          <w:lang w:eastAsia="en-US" w:bidi="ar-SA"/>
        </w:rPr>
      </w:pPr>
      <w:r w:rsidRPr="00306422">
        <w:rPr>
          <w:rFonts w:ascii="Candara Light" w:hAnsi="Candara Light" w:cs="Times New Roman"/>
          <w:lang w:eastAsia="en-US" w:bidi="ar-SA"/>
        </w:rPr>
        <w:t>Objectifs</w:t>
      </w:r>
    </w:p>
    <w:p w:rsidR="00F259F5" w:rsidRPr="00306422" w:rsidRDefault="0029055D">
      <w:pPr>
        <w:pStyle w:val="Paragraphedeliste"/>
        <w:numPr>
          <w:ilvl w:val="0"/>
          <w:numId w:val="2"/>
        </w:numPr>
        <w:suppressAutoHyphens w:val="0"/>
        <w:spacing w:line="360" w:lineRule="auto"/>
        <w:ind w:left="1134" w:firstLine="0"/>
        <w:rPr>
          <w:rFonts w:ascii="Candara Light" w:hAnsi="Candara Light" w:cs="Times New Roman"/>
          <w:lang w:eastAsia="en-US" w:bidi="ar-SA"/>
        </w:rPr>
      </w:pPr>
      <w:r w:rsidRPr="00306422">
        <w:rPr>
          <w:rFonts w:ascii="Candara Light" w:hAnsi="Candara Light" w:cs="Times New Roman"/>
          <w:lang w:eastAsia="en-US" w:bidi="ar-SA"/>
        </w:rPr>
        <w:t>Livrables</w:t>
      </w:r>
    </w:p>
    <w:p w:rsidR="00F259F5" w:rsidRPr="00306422" w:rsidRDefault="0029055D">
      <w:pPr>
        <w:pStyle w:val="Paragraphedeliste"/>
        <w:numPr>
          <w:ilvl w:val="0"/>
          <w:numId w:val="2"/>
        </w:numPr>
        <w:suppressAutoHyphens w:val="0"/>
        <w:spacing w:line="360" w:lineRule="auto"/>
        <w:ind w:left="1134" w:firstLine="0"/>
        <w:rPr>
          <w:rFonts w:ascii="Candara Light" w:hAnsi="Candara Light" w:cs="Times New Roman"/>
          <w:lang w:eastAsia="en-US" w:bidi="ar-SA"/>
        </w:rPr>
      </w:pPr>
      <w:r w:rsidRPr="00306422">
        <w:rPr>
          <w:rFonts w:ascii="Candara Light" w:hAnsi="Candara Light" w:cs="Times New Roman"/>
          <w:lang w:eastAsia="en-US" w:bidi="ar-SA"/>
        </w:rPr>
        <w:t>Présentation de l’équipe</w:t>
      </w:r>
    </w:p>
    <w:p w:rsidR="00F259F5" w:rsidRPr="00306422" w:rsidRDefault="0029055D">
      <w:pPr>
        <w:pStyle w:val="Paragraphedeliste"/>
        <w:numPr>
          <w:ilvl w:val="0"/>
          <w:numId w:val="2"/>
        </w:numPr>
        <w:suppressAutoHyphens w:val="0"/>
        <w:spacing w:line="360" w:lineRule="auto"/>
        <w:ind w:left="1134" w:firstLine="0"/>
        <w:rPr>
          <w:rFonts w:ascii="Candara Light" w:hAnsi="Candara Light" w:cs="Times New Roman"/>
          <w:lang w:eastAsia="en-US" w:bidi="ar-SA"/>
        </w:rPr>
      </w:pPr>
      <w:r w:rsidRPr="00306422">
        <w:rPr>
          <w:rFonts w:ascii="Candara Light" w:hAnsi="Candara Light" w:cs="Times New Roman"/>
          <w:lang w:eastAsia="en-US" w:bidi="ar-SA"/>
        </w:rPr>
        <w:t>Planning prévisionnel</w:t>
      </w:r>
    </w:p>
    <w:p w:rsidR="00F259F5" w:rsidRPr="00306422" w:rsidRDefault="0029055D" w:rsidP="00AF0D0D">
      <w:pPr>
        <w:pStyle w:val="Paragraphedeliste"/>
        <w:numPr>
          <w:ilvl w:val="0"/>
          <w:numId w:val="1"/>
        </w:numPr>
        <w:suppressAutoHyphens w:val="0"/>
        <w:spacing w:line="360" w:lineRule="auto"/>
        <w:rPr>
          <w:rFonts w:ascii="Candara Light" w:hAnsi="Candara Light" w:cs="Times New Roman"/>
          <w:b/>
          <w:color w:val="FF0000"/>
          <w:lang w:eastAsia="en-US" w:bidi="ar-SA"/>
        </w:rPr>
      </w:pPr>
      <w:r w:rsidRPr="00306422">
        <w:rPr>
          <w:rFonts w:ascii="Candara Light" w:hAnsi="Candara Light" w:cs="Times New Roman"/>
          <w:b/>
          <w:color w:val="FF0000"/>
          <w:lang w:eastAsia="en-US" w:bidi="ar-SA"/>
        </w:rPr>
        <w:t>Benchmarks</w:t>
      </w:r>
    </w:p>
    <w:p w:rsidR="00F259F5" w:rsidRPr="00306422" w:rsidRDefault="0029055D">
      <w:pPr>
        <w:pStyle w:val="Paragraphedeliste"/>
        <w:numPr>
          <w:ilvl w:val="0"/>
          <w:numId w:val="4"/>
        </w:numPr>
        <w:suppressAutoHyphens w:val="0"/>
        <w:spacing w:line="360" w:lineRule="auto"/>
        <w:ind w:left="1134" w:firstLine="0"/>
        <w:rPr>
          <w:rFonts w:ascii="Candara Light" w:hAnsi="Candara Light" w:cs="Times New Roman"/>
          <w:lang w:eastAsia="en-US" w:bidi="ar-SA"/>
        </w:rPr>
      </w:pPr>
      <w:r w:rsidRPr="00306422">
        <w:rPr>
          <w:rFonts w:ascii="Candara Light" w:hAnsi="Candara Light" w:cs="Times New Roman"/>
          <w:lang w:eastAsia="en-US" w:bidi="ar-SA"/>
        </w:rPr>
        <w:t>La villette</w:t>
      </w:r>
    </w:p>
    <w:p w:rsidR="00F259F5" w:rsidRPr="00306422" w:rsidRDefault="0029055D">
      <w:pPr>
        <w:pStyle w:val="Paragraphedeliste"/>
        <w:numPr>
          <w:ilvl w:val="0"/>
          <w:numId w:val="4"/>
        </w:numPr>
        <w:suppressAutoHyphens w:val="0"/>
        <w:spacing w:line="360" w:lineRule="auto"/>
        <w:ind w:left="1134" w:firstLine="0"/>
        <w:rPr>
          <w:rFonts w:ascii="Candara Light" w:hAnsi="Candara Light" w:cs="Times New Roman"/>
          <w:lang w:eastAsia="en-US" w:bidi="ar-SA"/>
        </w:rPr>
      </w:pPr>
      <w:r w:rsidRPr="00306422">
        <w:rPr>
          <w:rFonts w:ascii="Candara Light" w:hAnsi="Candara Light" w:cs="Times New Roman"/>
          <w:lang w:eastAsia="en-US" w:bidi="ar-SA"/>
        </w:rPr>
        <w:t>La machine du moulin rouge</w:t>
      </w:r>
    </w:p>
    <w:p w:rsidR="00F259F5" w:rsidRPr="00306422" w:rsidRDefault="0029055D" w:rsidP="00AF0D0D">
      <w:pPr>
        <w:pStyle w:val="Paragraphedeliste"/>
        <w:numPr>
          <w:ilvl w:val="0"/>
          <w:numId w:val="1"/>
        </w:numPr>
        <w:suppressAutoHyphens w:val="0"/>
        <w:spacing w:line="360" w:lineRule="auto"/>
        <w:rPr>
          <w:rFonts w:ascii="Candara Light" w:hAnsi="Candara Light" w:cs="Times New Roman"/>
          <w:b/>
          <w:color w:val="FF0000"/>
          <w:lang w:eastAsia="en-US" w:bidi="ar-SA"/>
        </w:rPr>
      </w:pPr>
      <w:r w:rsidRPr="00306422">
        <w:rPr>
          <w:rFonts w:ascii="Candara Light" w:hAnsi="Candara Light" w:cs="Times New Roman"/>
          <w:b/>
          <w:color w:val="FF0000"/>
          <w:lang w:eastAsia="en-US" w:bidi="ar-SA"/>
        </w:rPr>
        <w:t>Considération marketing</w:t>
      </w:r>
    </w:p>
    <w:p w:rsidR="00F259F5" w:rsidRPr="00306422" w:rsidRDefault="0029055D">
      <w:pPr>
        <w:pStyle w:val="Paragraphedeliste"/>
        <w:numPr>
          <w:ilvl w:val="0"/>
          <w:numId w:val="6"/>
        </w:numPr>
        <w:suppressAutoHyphens w:val="0"/>
        <w:spacing w:line="360" w:lineRule="auto"/>
        <w:ind w:left="1134" w:firstLine="0"/>
        <w:rPr>
          <w:rFonts w:ascii="Candara Light" w:hAnsi="Candara Light" w:cs="Times New Roman"/>
          <w:lang w:eastAsia="en-US" w:bidi="ar-SA"/>
        </w:rPr>
      </w:pPr>
      <w:r w:rsidRPr="00306422">
        <w:rPr>
          <w:rFonts w:ascii="Candara Light" w:hAnsi="Candara Light" w:cs="Times New Roman"/>
          <w:lang w:eastAsia="en-US" w:bidi="ar-SA"/>
        </w:rPr>
        <w:t>Cibles</w:t>
      </w:r>
    </w:p>
    <w:p w:rsidR="00F259F5" w:rsidRPr="00306422" w:rsidRDefault="0029055D">
      <w:pPr>
        <w:pStyle w:val="Paragraphedeliste"/>
        <w:numPr>
          <w:ilvl w:val="0"/>
          <w:numId w:val="6"/>
        </w:numPr>
        <w:suppressAutoHyphens w:val="0"/>
        <w:spacing w:line="360" w:lineRule="auto"/>
        <w:ind w:left="1134" w:firstLine="0"/>
        <w:rPr>
          <w:rFonts w:ascii="Candara Light" w:hAnsi="Candara Light" w:cs="Times New Roman"/>
          <w:lang w:eastAsia="en-US" w:bidi="ar-SA"/>
        </w:rPr>
      </w:pPr>
      <w:r w:rsidRPr="00306422">
        <w:rPr>
          <w:rFonts w:ascii="Candara Light" w:hAnsi="Candara Light" w:cs="Times New Roman"/>
          <w:lang w:eastAsia="en-US" w:bidi="ar-SA"/>
        </w:rPr>
        <w:t>Référencement</w:t>
      </w:r>
    </w:p>
    <w:p w:rsidR="00F259F5" w:rsidRPr="00306422" w:rsidRDefault="0029055D" w:rsidP="00AF0D0D">
      <w:pPr>
        <w:pStyle w:val="Paragraphedeliste"/>
        <w:numPr>
          <w:ilvl w:val="0"/>
          <w:numId w:val="1"/>
        </w:numPr>
        <w:suppressAutoHyphens w:val="0"/>
        <w:spacing w:line="360" w:lineRule="auto"/>
        <w:rPr>
          <w:rFonts w:ascii="Candara Light" w:hAnsi="Candara Light" w:cs="Times New Roman"/>
          <w:b/>
          <w:color w:val="FF0000"/>
          <w:lang w:eastAsia="en-US" w:bidi="ar-SA"/>
        </w:rPr>
      </w:pPr>
      <w:r w:rsidRPr="00306422">
        <w:rPr>
          <w:rFonts w:ascii="Candara Light" w:hAnsi="Candara Light" w:cs="Times New Roman"/>
          <w:b/>
          <w:color w:val="FF0000"/>
          <w:lang w:eastAsia="en-US" w:bidi="ar-SA"/>
        </w:rPr>
        <w:t>Conception graphique</w:t>
      </w:r>
    </w:p>
    <w:p w:rsidR="00F259F5" w:rsidRPr="00306422" w:rsidRDefault="0029055D">
      <w:pPr>
        <w:pStyle w:val="Paragraphedeliste"/>
        <w:numPr>
          <w:ilvl w:val="0"/>
          <w:numId w:val="8"/>
        </w:numPr>
        <w:suppressAutoHyphens w:val="0"/>
        <w:spacing w:line="360" w:lineRule="auto"/>
        <w:ind w:left="1134" w:firstLine="0"/>
        <w:rPr>
          <w:rFonts w:ascii="Candara Light" w:hAnsi="Candara Light" w:cs="Times New Roman"/>
          <w:lang w:eastAsia="en-US" w:bidi="ar-SA"/>
        </w:rPr>
      </w:pPr>
      <w:r w:rsidRPr="00306422">
        <w:rPr>
          <w:rFonts w:ascii="Candara Light" w:hAnsi="Candara Light" w:cs="Times New Roman"/>
          <w:lang w:eastAsia="en-US" w:bidi="ar-SA"/>
        </w:rPr>
        <w:t>Brief création</w:t>
      </w:r>
    </w:p>
    <w:p w:rsidR="00F259F5" w:rsidRPr="00306422" w:rsidRDefault="0029055D">
      <w:pPr>
        <w:pStyle w:val="Paragraphedeliste"/>
        <w:numPr>
          <w:ilvl w:val="0"/>
          <w:numId w:val="8"/>
        </w:numPr>
        <w:suppressAutoHyphens w:val="0"/>
        <w:spacing w:line="360" w:lineRule="auto"/>
        <w:ind w:left="1134" w:firstLine="0"/>
        <w:rPr>
          <w:rFonts w:ascii="Candara Light" w:hAnsi="Candara Light" w:cs="Times New Roman"/>
          <w:lang w:eastAsia="en-US" w:bidi="ar-SA"/>
        </w:rPr>
      </w:pPr>
      <w:r w:rsidRPr="00306422">
        <w:rPr>
          <w:rFonts w:ascii="Candara Light" w:hAnsi="Candara Light" w:cs="Times New Roman"/>
          <w:lang w:eastAsia="en-US" w:bidi="ar-SA"/>
        </w:rPr>
        <w:t>Charte gra</w:t>
      </w:r>
      <w:r w:rsidRPr="00306422">
        <w:rPr>
          <w:rFonts w:ascii="Candara Light" w:hAnsi="Candara Light" w:cs="Times New Roman"/>
          <w:lang w:eastAsia="en-US" w:bidi="ar-SA"/>
        </w:rPr>
        <w:t>phique</w:t>
      </w:r>
    </w:p>
    <w:p w:rsidR="00F259F5" w:rsidRPr="00306422" w:rsidRDefault="0029055D" w:rsidP="00AF0D0D">
      <w:pPr>
        <w:pStyle w:val="Paragraphedeliste"/>
        <w:numPr>
          <w:ilvl w:val="0"/>
          <w:numId w:val="1"/>
        </w:numPr>
        <w:suppressAutoHyphens w:val="0"/>
        <w:spacing w:line="360" w:lineRule="auto"/>
        <w:rPr>
          <w:rFonts w:ascii="Candara Light" w:hAnsi="Candara Light" w:cs="Times New Roman"/>
          <w:b/>
          <w:color w:val="FF0000"/>
          <w:lang w:eastAsia="en-US" w:bidi="ar-SA"/>
        </w:rPr>
      </w:pPr>
      <w:r w:rsidRPr="00306422">
        <w:rPr>
          <w:rFonts w:ascii="Candara Light" w:hAnsi="Candara Light" w:cs="Times New Roman"/>
          <w:b/>
          <w:color w:val="FF0000"/>
          <w:lang w:eastAsia="en-US" w:bidi="ar-SA"/>
        </w:rPr>
        <w:t>Spécifications fonctionnelles</w:t>
      </w:r>
    </w:p>
    <w:p w:rsidR="00F259F5" w:rsidRPr="00306422" w:rsidRDefault="0029055D">
      <w:pPr>
        <w:pStyle w:val="Paragraphedeliste"/>
        <w:numPr>
          <w:ilvl w:val="0"/>
          <w:numId w:val="10"/>
        </w:numPr>
        <w:suppressAutoHyphens w:val="0"/>
        <w:spacing w:line="360" w:lineRule="auto"/>
        <w:ind w:left="1134" w:firstLine="0"/>
        <w:rPr>
          <w:rFonts w:ascii="Candara Light" w:hAnsi="Candara Light" w:cs="Times New Roman"/>
          <w:color w:val="000000"/>
          <w:lang w:eastAsia="en-US" w:bidi="ar-SA"/>
        </w:rPr>
      </w:pPr>
      <w:r w:rsidRPr="00306422">
        <w:rPr>
          <w:rFonts w:ascii="Candara Light" w:hAnsi="Candara Light" w:cs="Times New Roman"/>
          <w:color w:val="000000"/>
          <w:lang w:eastAsia="en-US" w:bidi="ar-SA"/>
        </w:rPr>
        <w:t>Périmètre fonctionnel</w:t>
      </w:r>
    </w:p>
    <w:p w:rsidR="00F259F5" w:rsidRPr="00306422" w:rsidRDefault="0029055D">
      <w:pPr>
        <w:pStyle w:val="Paragraphedeliste"/>
        <w:numPr>
          <w:ilvl w:val="0"/>
          <w:numId w:val="10"/>
        </w:numPr>
        <w:suppressAutoHyphens w:val="0"/>
        <w:spacing w:line="360" w:lineRule="auto"/>
        <w:ind w:left="1134" w:firstLine="0"/>
        <w:rPr>
          <w:rFonts w:ascii="Candara Light" w:hAnsi="Candara Light" w:cs="Times New Roman"/>
          <w:color w:val="000000"/>
          <w:lang w:eastAsia="en-US" w:bidi="ar-SA"/>
        </w:rPr>
      </w:pPr>
      <w:r w:rsidRPr="00306422">
        <w:rPr>
          <w:rFonts w:ascii="Candara Light" w:hAnsi="Candara Light" w:cs="Times New Roman"/>
          <w:color w:val="000000"/>
          <w:lang w:eastAsia="en-US" w:bidi="ar-SA"/>
        </w:rPr>
        <w:t>Arborescence</w:t>
      </w:r>
    </w:p>
    <w:p w:rsidR="00F259F5" w:rsidRPr="00306422" w:rsidRDefault="0029055D">
      <w:pPr>
        <w:pStyle w:val="Paragraphedeliste"/>
        <w:numPr>
          <w:ilvl w:val="0"/>
          <w:numId w:val="10"/>
        </w:numPr>
        <w:suppressAutoHyphens w:val="0"/>
        <w:spacing w:line="360" w:lineRule="auto"/>
        <w:ind w:left="1134" w:firstLine="0"/>
        <w:rPr>
          <w:rFonts w:ascii="Candara Light" w:hAnsi="Candara Light" w:cs="Times New Roman"/>
          <w:color w:val="000000"/>
          <w:lang w:eastAsia="en-US" w:bidi="ar-SA"/>
        </w:rPr>
      </w:pPr>
      <w:r w:rsidRPr="00306422">
        <w:rPr>
          <w:rFonts w:ascii="Candara Light" w:hAnsi="Candara Light" w:cs="Times New Roman"/>
          <w:color w:val="000000"/>
          <w:lang w:eastAsia="en-US" w:bidi="ar-SA"/>
        </w:rPr>
        <w:t>Aperçu des contenus</w:t>
      </w:r>
    </w:p>
    <w:p w:rsidR="00F259F5" w:rsidRPr="00306422" w:rsidRDefault="0029055D" w:rsidP="00AF0D0D">
      <w:pPr>
        <w:pStyle w:val="Paragraphedeliste"/>
        <w:numPr>
          <w:ilvl w:val="0"/>
          <w:numId w:val="1"/>
        </w:numPr>
        <w:suppressAutoHyphens w:val="0"/>
        <w:spacing w:line="360" w:lineRule="auto"/>
        <w:rPr>
          <w:rFonts w:ascii="Candara Light" w:hAnsi="Candara Light" w:cs="Times New Roman"/>
          <w:b/>
          <w:color w:val="FF0000"/>
          <w:lang w:eastAsia="en-US" w:bidi="ar-SA"/>
        </w:rPr>
      </w:pPr>
      <w:r w:rsidRPr="00306422">
        <w:rPr>
          <w:rFonts w:ascii="Candara Light" w:hAnsi="Candara Light" w:cs="Times New Roman"/>
          <w:b/>
          <w:color w:val="FF0000"/>
          <w:lang w:eastAsia="en-US" w:bidi="ar-SA"/>
        </w:rPr>
        <w:t>Spécifications techniques</w:t>
      </w:r>
    </w:p>
    <w:p w:rsidR="00F259F5" w:rsidRPr="00306422" w:rsidRDefault="0029055D">
      <w:pPr>
        <w:pStyle w:val="Paragraphedeliste"/>
        <w:numPr>
          <w:ilvl w:val="0"/>
          <w:numId w:val="12"/>
        </w:numPr>
        <w:suppressAutoHyphens w:val="0"/>
        <w:spacing w:line="360" w:lineRule="auto"/>
        <w:ind w:left="1134" w:firstLine="0"/>
        <w:rPr>
          <w:rFonts w:ascii="Candara Light" w:hAnsi="Candara Light" w:cs="Times New Roman"/>
          <w:lang w:eastAsia="en-US" w:bidi="ar-SA"/>
        </w:rPr>
      </w:pPr>
      <w:r w:rsidRPr="00306422">
        <w:rPr>
          <w:rFonts w:ascii="Candara Light" w:hAnsi="Candara Light" w:cs="Times New Roman"/>
          <w:lang w:eastAsia="en-US" w:bidi="ar-SA"/>
        </w:rPr>
        <w:t>Choix technologique</w:t>
      </w:r>
    </w:p>
    <w:p w:rsidR="00F259F5" w:rsidRPr="00306422" w:rsidRDefault="0029055D">
      <w:pPr>
        <w:pStyle w:val="Paragraphedeliste"/>
        <w:numPr>
          <w:ilvl w:val="0"/>
          <w:numId w:val="12"/>
        </w:numPr>
        <w:suppressAutoHyphens w:val="0"/>
        <w:spacing w:line="360" w:lineRule="auto"/>
        <w:ind w:left="1134" w:firstLine="0"/>
        <w:rPr>
          <w:rFonts w:ascii="Candara Light" w:hAnsi="Candara Light" w:cs="Times New Roman"/>
          <w:lang w:eastAsia="en-US" w:bidi="ar-SA"/>
        </w:rPr>
      </w:pPr>
      <w:r w:rsidRPr="00306422">
        <w:rPr>
          <w:rFonts w:ascii="Candara Light" w:hAnsi="Candara Light" w:cs="Times New Roman"/>
          <w:lang w:eastAsia="en-US" w:bidi="ar-SA"/>
        </w:rPr>
        <w:t>Domaines et hébergement</w:t>
      </w:r>
    </w:p>
    <w:p w:rsidR="00F259F5" w:rsidRPr="00306422" w:rsidRDefault="0029055D">
      <w:pPr>
        <w:pStyle w:val="Paragraphedeliste"/>
        <w:numPr>
          <w:ilvl w:val="4"/>
          <w:numId w:val="13"/>
        </w:numPr>
        <w:suppressAutoHyphens w:val="0"/>
        <w:spacing w:line="360" w:lineRule="auto"/>
        <w:ind w:left="1560" w:firstLine="0"/>
        <w:rPr>
          <w:rFonts w:ascii="Candara Light" w:hAnsi="Candara Light" w:cs="Times New Roman"/>
          <w:lang w:eastAsia="en-US" w:bidi="ar-SA"/>
        </w:rPr>
      </w:pPr>
      <w:r w:rsidRPr="00306422">
        <w:rPr>
          <w:rFonts w:ascii="Candara Light" w:hAnsi="Candara Light" w:cs="Times New Roman"/>
          <w:lang w:eastAsia="en-US" w:bidi="ar-SA"/>
        </w:rPr>
        <w:t>Nom de domaine</w:t>
      </w:r>
    </w:p>
    <w:p w:rsidR="00F259F5" w:rsidRPr="00306422" w:rsidRDefault="0029055D">
      <w:pPr>
        <w:pStyle w:val="Paragraphedeliste"/>
        <w:numPr>
          <w:ilvl w:val="4"/>
          <w:numId w:val="13"/>
        </w:numPr>
        <w:suppressAutoHyphens w:val="0"/>
        <w:spacing w:line="360" w:lineRule="auto"/>
        <w:ind w:left="1560" w:firstLine="0"/>
        <w:rPr>
          <w:rFonts w:ascii="Candara Light" w:hAnsi="Candara Light" w:cs="Times New Roman"/>
          <w:lang w:eastAsia="en-US" w:bidi="ar-SA"/>
        </w:rPr>
      </w:pPr>
      <w:r w:rsidRPr="00306422">
        <w:rPr>
          <w:rFonts w:ascii="Candara Light" w:hAnsi="Candara Light" w:cs="Times New Roman"/>
          <w:lang w:eastAsia="en-US" w:bidi="ar-SA"/>
        </w:rPr>
        <w:t>Hébergement</w:t>
      </w:r>
    </w:p>
    <w:p w:rsidR="00F259F5" w:rsidRPr="00306422" w:rsidRDefault="0029055D">
      <w:pPr>
        <w:pStyle w:val="Paragraphedeliste"/>
        <w:numPr>
          <w:ilvl w:val="4"/>
          <w:numId w:val="13"/>
        </w:numPr>
        <w:suppressAutoHyphens w:val="0"/>
        <w:spacing w:line="360" w:lineRule="auto"/>
        <w:ind w:left="1560" w:firstLine="0"/>
        <w:rPr>
          <w:rFonts w:ascii="Candara Light" w:hAnsi="Candara Light" w:cs="Times New Roman"/>
          <w:lang w:eastAsia="en-US" w:bidi="ar-SA"/>
        </w:rPr>
      </w:pPr>
      <w:r w:rsidRPr="00306422">
        <w:rPr>
          <w:rFonts w:ascii="Candara Light" w:hAnsi="Candara Light" w:cs="Times New Roman"/>
          <w:lang w:eastAsia="en-US" w:bidi="ar-SA"/>
        </w:rPr>
        <w:t>Email</w:t>
      </w:r>
    </w:p>
    <w:p w:rsidR="00F259F5" w:rsidRPr="00306422" w:rsidRDefault="0029055D">
      <w:pPr>
        <w:pStyle w:val="Paragraphedeliste"/>
        <w:numPr>
          <w:ilvl w:val="0"/>
          <w:numId w:val="14"/>
        </w:numPr>
        <w:suppressAutoHyphens w:val="0"/>
        <w:spacing w:line="360" w:lineRule="auto"/>
        <w:ind w:left="1134" w:firstLine="0"/>
        <w:rPr>
          <w:rFonts w:ascii="Candara Light" w:hAnsi="Candara Light" w:cs="Times New Roman"/>
          <w:lang w:eastAsia="en-US" w:bidi="ar-SA"/>
        </w:rPr>
      </w:pPr>
      <w:r w:rsidRPr="00306422">
        <w:rPr>
          <w:rFonts w:ascii="Candara Light" w:hAnsi="Candara Light" w:cs="Times New Roman"/>
          <w:lang w:eastAsia="en-US" w:bidi="ar-SA"/>
        </w:rPr>
        <w:t>Accessibilité</w:t>
      </w:r>
    </w:p>
    <w:p w:rsidR="00F259F5" w:rsidRPr="00306422" w:rsidRDefault="0029055D">
      <w:pPr>
        <w:pStyle w:val="Paragraphedeliste"/>
        <w:numPr>
          <w:ilvl w:val="4"/>
          <w:numId w:val="13"/>
        </w:numPr>
        <w:suppressAutoHyphens w:val="0"/>
        <w:spacing w:line="360" w:lineRule="auto"/>
        <w:ind w:left="1560" w:firstLine="0"/>
        <w:rPr>
          <w:rFonts w:ascii="Candara Light" w:hAnsi="Candara Light" w:cs="Times New Roman"/>
          <w:lang w:eastAsia="en-US" w:bidi="ar-SA"/>
        </w:rPr>
      </w:pPr>
      <w:r w:rsidRPr="00306422">
        <w:rPr>
          <w:rFonts w:ascii="Candara Light" w:hAnsi="Candara Light" w:cs="Times New Roman"/>
          <w:lang w:eastAsia="en-US" w:bidi="ar-SA"/>
        </w:rPr>
        <w:t>Comptabilité navigateur</w:t>
      </w:r>
    </w:p>
    <w:p w:rsidR="00F259F5" w:rsidRPr="00306422" w:rsidRDefault="0029055D">
      <w:pPr>
        <w:pStyle w:val="Paragraphedeliste"/>
        <w:numPr>
          <w:ilvl w:val="4"/>
          <w:numId w:val="13"/>
        </w:numPr>
        <w:suppressAutoHyphens w:val="0"/>
        <w:spacing w:line="360" w:lineRule="auto"/>
        <w:ind w:left="1560" w:firstLine="0"/>
        <w:rPr>
          <w:rFonts w:ascii="Candara Light" w:hAnsi="Candara Light" w:cs="Times New Roman"/>
          <w:lang w:eastAsia="en-US" w:bidi="ar-SA"/>
        </w:rPr>
      </w:pPr>
      <w:r w:rsidRPr="00306422">
        <w:rPr>
          <w:rFonts w:ascii="Candara Light" w:hAnsi="Candara Light" w:cs="Times New Roman"/>
          <w:lang w:eastAsia="en-US" w:bidi="ar-SA"/>
        </w:rPr>
        <w:t>Type d’appareils</w:t>
      </w:r>
    </w:p>
    <w:p w:rsidR="00F259F5" w:rsidRPr="00306422" w:rsidRDefault="0029055D">
      <w:pPr>
        <w:pStyle w:val="Paragraphedeliste"/>
        <w:numPr>
          <w:ilvl w:val="4"/>
          <w:numId w:val="13"/>
        </w:numPr>
        <w:suppressAutoHyphens w:val="0"/>
        <w:spacing w:line="360" w:lineRule="auto"/>
        <w:ind w:left="1560" w:firstLine="0"/>
        <w:rPr>
          <w:rFonts w:ascii="Candara Light" w:hAnsi="Candara Light" w:cs="Times New Roman"/>
          <w:lang w:eastAsia="en-US" w:bidi="ar-SA"/>
        </w:rPr>
      </w:pPr>
      <w:r w:rsidRPr="00306422">
        <w:rPr>
          <w:rFonts w:ascii="Candara Light" w:hAnsi="Candara Light" w:cs="Times New Roman"/>
          <w:lang w:eastAsia="en-US" w:bidi="ar-SA"/>
        </w:rPr>
        <w:t>Sécurité</w:t>
      </w:r>
    </w:p>
    <w:p w:rsidR="00F259F5" w:rsidRPr="00306422" w:rsidRDefault="0029055D" w:rsidP="005A767C">
      <w:pPr>
        <w:pStyle w:val="Titre1"/>
      </w:pPr>
      <w:bookmarkStart w:id="0" w:name="_Toc138928045"/>
      <w:r w:rsidRPr="00306422">
        <w:lastRenderedPageBreak/>
        <w:t>Cadre du projet</w:t>
      </w:r>
      <w:bookmarkEnd w:id="0"/>
    </w:p>
    <w:p w:rsidR="00F259F5" w:rsidRPr="00306422" w:rsidRDefault="00F259F5">
      <w:pPr>
        <w:pStyle w:val="Standard"/>
        <w:rPr>
          <w:rFonts w:ascii="Candara Light" w:hAnsi="Candara Light" w:cs="Times New Roman"/>
          <w:b/>
        </w:rPr>
      </w:pPr>
    </w:p>
    <w:p w:rsidR="00F259F5" w:rsidRPr="00306422" w:rsidRDefault="0029055D" w:rsidP="009E0F8B">
      <w:pPr>
        <w:pStyle w:val="Titre2"/>
      </w:pPr>
      <w:bookmarkStart w:id="1" w:name="_Toc138928046"/>
      <w:r w:rsidRPr="00306422">
        <w:t>Résumé</w:t>
      </w:r>
      <w:bookmarkEnd w:id="1"/>
    </w:p>
    <w:p w:rsidR="00F259F5" w:rsidRPr="00306422" w:rsidRDefault="00F259F5">
      <w:pPr>
        <w:pStyle w:val="Standard"/>
        <w:rPr>
          <w:rFonts w:ascii="Candara Light" w:hAnsi="Candara Light" w:cs="Times New Roman"/>
        </w:rPr>
      </w:pPr>
    </w:p>
    <w:p w:rsidR="00F259F5" w:rsidRPr="00306422" w:rsidRDefault="001739D5" w:rsidP="00731ECD">
      <w:pPr>
        <w:pStyle w:val="Standard"/>
        <w:ind w:left="720"/>
        <w:jc w:val="both"/>
        <w:rPr>
          <w:rFonts w:ascii="Candara Light" w:hAnsi="Candara Light" w:cs="Times New Roman"/>
        </w:rPr>
      </w:pPr>
      <w:r>
        <w:rPr>
          <w:rFonts w:ascii="Candara Light" w:hAnsi="Candara Light" w:cs="Times New Roman"/>
        </w:rPr>
        <w:t>Jennifer Edwards,</w:t>
      </w:r>
      <w:r w:rsidR="0029055D" w:rsidRPr="00306422">
        <w:rPr>
          <w:rFonts w:ascii="Candara Light" w:hAnsi="Candara Light" w:cs="Times New Roman"/>
        </w:rPr>
        <w:t xml:space="preserve"> l’organisatrice du Festi</w:t>
      </w:r>
      <w:r>
        <w:rPr>
          <w:rFonts w:ascii="Candara Light" w:hAnsi="Candara Light" w:cs="Times New Roman"/>
        </w:rPr>
        <w:t xml:space="preserve">val des « Films de Plein Air » </w:t>
      </w:r>
      <w:r w:rsidR="0029055D" w:rsidRPr="00306422">
        <w:rPr>
          <w:rFonts w:ascii="Candara Light" w:hAnsi="Candara Light" w:cs="Times New Roman"/>
        </w:rPr>
        <w:t>souhaite projeter une sélection de films d’auteur en plein air au sein du parc Monceau à Paris du 5 au 8 août 2023.</w:t>
      </w:r>
    </w:p>
    <w:p w:rsidR="00F259F5" w:rsidRPr="00306422" w:rsidRDefault="00F259F5">
      <w:pPr>
        <w:pStyle w:val="Standard"/>
        <w:jc w:val="both"/>
        <w:rPr>
          <w:rFonts w:ascii="Candara Light" w:hAnsi="Candara Light" w:cs="Times New Roman"/>
        </w:rPr>
      </w:pPr>
    </w:p>
    <w:p w:rsidR="00F259F5" w:rsidRPr="00306422" w:rsidRDefault="0029055D" w:rsidP="00731ECD">
      <w:pPr>
        <w:pStyle w:val="Standard"/>
        <w:ind w:left="720"/>
        <w:jc w:val="both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 xml:space="preserve">Voici les besoins </w:t>
      </w:r>
      <w:r w:rsidRPr="00306422">
        <w:rPr>
          <w:rFonts w:ascii="Candara Light" w:hAnsi="Candara Light" w:cs="Times New Roman"/>
        </w:rPr>
        <w:t>exprimés par la fondatrice :</w:t>
      </w:r>
    </w:p>
    <w:p w:rsidR="00F259F5" w:rsidRPr="00306422" w:rsidRDefault="0029055D" w:rsidP="001739D5">
      <w:pPr>
        <w:pStyle w:val="Standard"/>
        <w:numPr>
          <w:ilvl w:val="0"/>
          <w:numId w:val="43"/>
        </w:numPr>
        <w:jc w:val="both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Communiquer sur le festival (présenter, diffusion, actualités)</w:t>
      </w:r>
    </w:p>
    <w:p w:rsidR="00F259F5" w:rsidRPr="00306422" w:rsidRDefault="0029055D" w:rsidP="001739D5">
      <w:pPr>
        <w:pStyle w:val="Standard"/>
        <w:numPr>
          <w:ilvl w:val="0"/>
          <w:numId w:val="43"/>
        </w:numPr>
        <w:jc w:val="both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Être présent sur internet avec la création d'un site web</w:t>
      </w:r>
    </w:p>
    <w:p w:rsidR="00F259F5" w:rsidRPr="00306422" w:rsidRDefault="0029055D" w:rsidP="001739D5">
      <w:pPr>
        <w:pStyle w:val="Standard"/>
        <w:numPr>
          <w:ilvl w:val="0"/>
          <w:numId w:val="43"/>
        </w:numPr>
        <w:jc w:val="both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Définir une charte graphique</w:t>
      </w:r>
    </w:p>
    <w:p w:rsidR="00F259F5" w:rsidRPr="00306422" w:rsidRDefault="0029055D" w:rsidP="001739D5">
      <w:pPr>
        <w:pStyle w:val="Standard"/>
        <w:numPr>
          <w:ilvl w:val="0"/>
          <w:numId w:val="43"/>
        </w:numPr>
        <w:jc w:val="both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Récupérer le nombre de préinscription</w:t>
      </w:r>
    </w:p>
    <w:p w:rsidR="00F259F5" w:rsidRPr="00306422" w:rsidRDefault="0029055D" w:rsidP="001739D5">
      <w:pPr>
        <w:pStyle w:val="Standard"/>
        <w:numPr>
          <w:ilvl w:val="0"/>
          <w:numId w:val="43"/>
        </w:numPr>
        <w:jc w:val="both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Mettre en place le nom de domaine et l'h</w:t>
      </w:r>
      <w:r w:rsidRPr="00306422">
        <w:rPr>
          <w:rFonts w:ascii="Candara Light" w:hAnsi="Candara Light" w:cs="Times New Roman"/>
        </w:rPr>
        <w:t>ébergement</w:t>
      </w:r>
    </w:p>
    <w:p w:rsidR="00F259F5" w:rsidRPr="00306422" w:rsidRDefault="00F259F5">
      <w:pPr>
        <w:pStyle w:val="Standard"/>
        <w:jc w:val="both"/>
        <w:rPr>
          <w:rFonts w:ascii="Candara Light" w:hAnsi="Candara Light" w:cs="Times New Roman"/>
        </w:rPr>
      </w:pPr>
    </w:p>
    <w:p w:rsidR="00F259F5" w:rsidRPr="00306422" w:rsidRDefault="00F259F5">
      <w:pPr>
        <w:pStyle w:val="Standard"/>
        <w:rPr>
          <w:rFonts w:ascii="Candara Light" w:hAnsi="Candara Light" w:cs="Times New Roman"/>
        </w:rPr>
      </w:pPr>
    </w:p>
    <w:p w:rsidR="00F259F5" w:rsidRPr="00306422" w:rsidRDefault="0029055D" w:rsidP="009E0F8B">
      <w:pPr>
        <w:pStyle w:val="Titre2"/>
      </w:pPr>
      <w:bookmarkStart w:id="2" w:name="_Toc138928047"/>
      <w:r w:rsidRPr="00306422">
        <w:t>Contexte de l'entreprise</w:t>
      </w:r>
      <w:bookmarkEnd w:id="2"/>
    </w:p>
    <w:p w:rsidR="00F259F5" w:rsidRPr="00306422" w:rsidRDefault="00F259F5">
      <w:pPr>
        <w:pStyle w:val="Standard"/>
        <w:rPr>
          <w:rFonts w:ascii="Candara Light" w:hAnsi="Candara Light" w:cs="Times New Roman"/>
        </w:rPr>
      </w:pPr>
    </w:p>
    <w:p w:rsidR="00F259F5" w:rsidRPr="00306422" w:rsidRDefault="0029055D" w:rsidP="00731ECD">
      <w:pPr>
        <w:pStyle w:val="Standard"/>
        <w:ind w:left="720"/>
        <w:jc w:val="both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 xml:space="preserve">L’association </w:t>
      </w:r>
      <w:r w:rsidRPr="00306422">
        <w:rPr>
          <w:rFonts w:ascii="Candara Light" w:hAnsi="Candara Light" w:cs="Times New Roman"/>
          <w:b/>
        </w:rPr>
        <w:t>« Les Films de Plein Air »</w:t>
      </w:r>
      <w:r w:rsidRPr="00306422">
        <w:rPr>
          <w:rFonts w:ascii="Candara Light" w:hAnsi="Candara Light" w:cs="Times New Roman"/>
        </w:rPr>
        <w:t xml:space="preserve"> diffuse du 5 au 8 août 2023 des films d’auteur au Parc Monceau de Paris. L'association vient tout juste d'être créée et dispose d'un petit budget.</w:t>
      </w:r>
      <w:r w:rsidR="001739D5">
        <w:rPr>
          <w:rFonts w:ascii="Candara Light" w:hAnsi="Candara Light" w:cs="Times New Roman"/>
        </w:rPr>
        <w:t xml:space="preserve"> Elle a pour but de faire découvrir au public une sélection de films d’auteurs.</w:t>
      </w:r>
    </w:p>
    <w:p w:rsidR="00F259F5" w:rsidRPr="00306422" w:rsidRDefault="00F259F5">
      <w:pPr>
        <w:pStyle w:val="Standard"/>
        <w:jc w:val="both"/>
        <w:rPr>
          <w:rFonts w:ascii="Candara Light" w:hAnsi="Candara Light" w:cs="Times New Roman"/>
        </w:rPr>
      </w:pPr>
    </w:p>
    <w:p w:rsidR="00F259F5" w:rsidRPr="00306422" w:rsidRDefault="00F259F5">
      <w:pPr>
        <w:pStyle w:val="Standard"/>
        <w:rPr>
          <w:rFonts w:ascii="Candara Light" w:hAnsi="Candara Light" w:cs="Times New Roman"/>
        </w:rPr>
      </w:pPr>
    </w:p>
    <w:p w:rsidR="00F259F5" w:rsidRPr="00306422" w:rsidRDefault="0029055D" w:rsidP="009E0F8B">
      <w:pPr>
        <w:pStyle w:val="Titre2"/>
      </w:pPr>
      <w:bookmarkStart w:id="3" w:name="_Toc138928048"/>
      <w:r w:rsidRPr="00306422">
        <w:t>Objectifs</w:t>
      </w:r>
      <w:bookmarkEnd w:id="3"/>
    </w:p>
    <w:p w:rsidR="00F259F5" w:rsidRPr="00306422" w:rsidRDefault="00F259F5">
      <w:pPr>
        <w:pStyle w:val="Standard"/>
        <w:rPr>
          <w:rFonts w:ascii="Candara Light" w:hAnsi="Candara Light" w:cs="Times New Roman"/>
        </w:rPr>
      </w:pPr>
    </w:p>
    <w:p w:rsidR="00F259F5" w:rsidRPr="00306422" w:rsidRDefault="0029055D" w:rsidP="00731ECD">
      <w:pPr>
        <w:pStyle w:val="Standard"/>
        <w:ind w:left="720"/>
        <w:jc w:val="both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Le principal obj</w:t>
      </w:r>
      <w:r w:rsidRPr="00306422">
        <w:rPr>
          <w:rFonts w:ascii="Candara Light" w:hAnsi="Candara Light" w:cs="Times New Roman"/>
        </w:rPr>
        <w:t>ectif est de mettre en place le site internet afin de communiquer sur le festival et de faire connaître celui-ci au plus grand nombre.</w:t>
      </w:r>
    </w:p>
    <w:p w:rsidR="00F259F5" w:rsidRPr="00306422" w:rsidRDefault="00F259F5">
      <w:pPr>
        <w:pStyle w:val="Standard"/>
        <w:rPr>
          <w:rFonts w:ascii="Candara Light" w:hAnsi="Candara Light" w:cs="Times New Roman"/>
        </w:rPr>
      </w:pPr>
    </w:p>
    <w:p w:rsidR="00F259F5" w:rsidRPr="00306422" w:rsidRDefault="00F259F5">
      <w:pPr>
        <w:pStyle w:val="Standard"/>
        <w:rPr>
          <w:rFonts w:ascii="Candara Light" w:hAnsi="Candara Light" w:cs="Times New Roman"/>
        </w:rPr>
      </w:pPr>
    </w:p>
    <w:p w:rsidR="00F259F5" w:rsidRPr="00306422" w:rsidRDefault="0029055D" w:rsidP="009E0F8B">
      <w:pPr>
        <w:pStyle w:val="Titre2"/>
      </w:pPr>
      <w:bookmarkStart w:id="4" w:name="_Toc138928049"/>
      <w:r w:rsidRPr="00306422">
        <w:t>Livrables</w:t>
      </w:r>
      <w:bookmarkEnd w:id="4"/>
    </w:p>
    <w:p w:rsidR="00F259F5" w:rsidRPr="00306422" w:rsidRDefault="00F259F5">
      <w:pPr>
        <w:pStyle w:val="Standard"/>
        <w:rPr>
          <w:rFonts w:ascii="Candara Light" w:hAnsi="Candara Light" w:cs="Times New Roman"/>
          <w:sz w:val="28"/>
          <w:szCs w:val="28"/>
          <w:u w:val="single"/>
        </w:rPr>
      </w:pPr>
    </w:p>
    <w:p w:rsidR="00F259F5" w:rsidRPr="00306422" w:rsidRDefault="0029055D" w:rsidP="00731ECD">
      <w:pPr>
        <w:pStyle w:val="Standard"/>
        <w:ind w:left="720"/>
        <w:jc w:val="both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Voici les éléments que nous livrerons à l’association :</w:t>
      </w:r>
    </w:p>
    <w:p w:rsidR="00F259F5" w:rsidRPr="00306422" w:rsidRDefault="0029055D" w:rsidP="00731ECD">
      <w:pPr>
        <w:pStyle w:val="Standard"/>
        <w:ind w:left="720"/>
        <w:jc w:val="both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Cahier des charges</w:t>
      </w:r>
    </w:p>
    <w:p w:rsidR="00F259F5" w:rsidRPr="00306422" w:rsidRDefault="0029055D" w:rsidP="00731ECD">
      <w:pPr>
        <w:pStyle w:val="Standard"/>
        <w:ind w:left="720"/>
        <w:jc w:val="both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Maquette du site</w:t>
      </w:r>
    </w:p>
    <w:p w:rsidR="00F259F5" w:rsidRPr="00306422" w:rsidRDefault="0029055D" w:rsidP="00731ECD">
      <w:pPr>
        <w:pStyle w:val="Standard"/>
        <w:ind w:left="720"/>
        <w:jc w:val="both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Charte graphique</w:t>
      </w:r>
    </w:p>
    <w:p w:rsidR="00F259F5" w:rsidRPr="00306422" w:rsidRDefault="0029055D" w:rsidP="00731ECD">
      <w:pPr>
        <w:pStyle w:val="Standard"/>
        <w:ind w:left="720"/>
        <w:jc w:val="both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Site web</w:t>
      </w:r>
      <w:r w:rsidR="006C4FD0">
        <w:rPr>
          <w:rFonts w:ascii="Candara Light" w:hAnsi="Candara Light" w:cs="Times New Roman"/>
        </w:rPr>
        <w:t xml:space="preserve"> hébergé</w:t>
      </w:r>
    </w:p>
    <w:p w:rsidR="00F259F5" w:rsidRPr="00306422" w:rsidRDefault="00F259F5">
      <w:pPr>
        <w:pStyle w:val="Standard"/>
        <w:rPr>
          <w:rFonts w:ascii="Candara Light" w:hAnsi="Candara Light" w:cs="Times New Roman"/>
        </w:rPr>
      </w:pPr>
    </w:p>
    <w:p w:rsidR="00F259F5" w:rsidRDefault="0029055D" w:rsidP="009E0F8B">
      <w:pPr>
        <w:pStyle w:val="Titre2"/>
      </w:pPr>
      <w:bookmarkStart w:id="5" w:name="_Toc138928050"/>
      <w:r w:rsidRPr="00306422">
        <w:t>Présentation de l'équipe</w:t>
      </w:r>
      <w:bookmarkEnd w:id="5"/>
    </w:p>
    <w:p w:rsidR="003F09C4" w:rsidRPr="005C32C5" w:rsidRDefault="003F09C4" w:rsidP="003F09C4">
      <w:pPr>
        <w:pStyle w:val="Standard"/>
        <w:rPr>
          <w:rFonts w:ascii="Candara Light" w:hAnsi="Candara Light" w:cs="Times New Roman"/>
        </w:rPr>
      </w:pPr>
    </w:p>
    <w:p w:rsidR="00F259F5" w:rsidRPr="005C32C5" w:rsidRDefault="0029055D" w:rsidP="00731ECD">
      <w:pPr>
        <w:pStyle w:val="Standard"/>
        <w:ind w:left="720"/>
        <w:rPr>
          <w:rFonts w:ascii="Candara Light" w:hAnsi="Candara Light" w:cs="Times New Roman"/>
        </w:rPr>
      </w:pPr>
      <w:r w:rsidRPr="005C32C5">
        <w:rPr>
          <w:rFonts w:ascii="Candara Light" w:hAnsi="Candara Light" w:cs="Times New Roman"/>
        </w:rPr>
        <w:t>Jennifer Edwards : organisatrice du festival</w:t>
      </w:r>
    </w:p>
    <w:p w:rsidR="00F259F5" w:rsidRPr="005C32C5" w:rsidRDefault="0029055D" w:rsidP="00731ECD">
      <w:pPr>
        <w:pStyle w:val="Standard"/>
        <w:ind w:left="720"/>
        <w:rPr>
          <w:rFonts w:ascii="Candara Light" w:hAnsi="Candara Light" w:cs="Times New Roman"/>
        </w:rPr>
      </w:pPr>
      <w:r w:rsidRPr="005C32C5">
        <w:rPr>
          <w:rFonts w:ascii="Candara Light" w:hAnsi="Candara Light" w:cs="Times New Roman"/>
        </w:rPr>
        <w:t>Tony Marques : Développeur web</w:t>
      </w:r>
    </w:p>
    <w:p w:rsidR="00F259F5" w:rsidRPr="00306422" w:rsidRDefault="00F259F5">
      <w:pPr>
        <w:pStyle w:val="Standard"/>
        <w:rPr>
          <w:rFonts w:ascii="Candara Light" w:hAnsi="Candara Light" w:cs="Times New Roman"/>
          <w:sz w:val="28"/>
          <w:szCs w:val="28"/>
          <w:u w:val="single"/>
        </w:rPr>
      </w:pPr>
    </w:p>
    <w:p w:rsidR="00F259F5" w:rsidRPr="00306422" w:rsidRDefault="0029055D" w:rsidP="009E0F8B">
      <w:pPr>
        <w:pStyle w:val="Titre2"/>
      </w:pPr>
      <w:bookmarkStart w:id="6" w:name="_Toc138928051"/>
      <w:r w:rsidRPr="00306422">
        <w:t>Planning prévisionnel</w:t>
      </w:r>
      <w:bookmarkEnd w:id="6"/>
    </w:p>
    <w:p w:rsidR="00F259F5" w:rsidRPr="00306422" w:rsidRDefault="00F259F5">
      <w:pPr>
        <w:pStyle w:val="Standard"/>
        <w:rPr>
          <w:rFonts w:ascii="Candara Light" w:hAnsi="Candara Light" w:cs="Times New Roman"/>
        </w:rPr>
      </w:pPr>
    </w:p>
    <w:p w:rsidR="00F259F5" w:rsidRPr="00306422" w:rsidRDefault="00F259F5">
      <w:pPr>
        <w:pStyle w:val="Standard"/>
        <w:rPr>
          <w:rFonts w:ascii="Candara Light" w:hAnsi="Candara Light" w:cs="Times New Roman"/>
        </w:rPr>
      </w:pPr>
    </w:p>
    <w:p w:rsidR="00F259F5" w:rsidRDefault="0029055D" w:rsidP="005A767C">
      <w:pPr>
        <w:pStyle w:val="Titre1"/>
      </w:pPr>
      <w:bookmarkStart w:id="7" w:name="_Toc138928052"/>
      <w:r w:rsidRPr="00306422">
        <w:lastRenderedPageBreak/>
        <w:t>Benchmark</w:t>
      </w:r>
      <w:bookmarkEnd w:id="7"/>
    </w:p>
    <w:p w:rsidR="006C4FD0" w:rsidRDefault="006C4FD0" w:rsidP="006C4FD0"/>
    <w:p w:rsidR="006C4FD0" w:rsidRPr="005C32C5" w:rsidRDefault="006C4FD0" w:rsidP="005C32C5">
      <w:pPr>
        <w:pStyle w:val="Standard"/>
        <w:rPr>
          <w:rFonts w:ascii="Candara Light" w:hAnsi="Candara Light" w:cs="Times New Roman"/>
        </w:rPr>
      </w:pPr>
      <w:r w:rsidRPr="005C32C5">
        <w:rPr>
          <w:rFonts w:ascii="Candara Light" w:hAnsi="Candara Light" w:cs="Times New Roman"/>
        </w:rPr>
        <w:t>Le benchmark est une analyse c</w:t>
      </w:r>
      <w:r w:rsidR="00EF6E07">
        <w:rPr>
          <w:rFonts w:ascii="Candara Light" w:hAnsi="Candara Light" w:cs="Times New Roman"/>
        </w:rPr>
        <w:t>oncurrentielle et comparative</w:t>
      </w:r>
      <w:r w:rsidRPr="005C32C5">
        <w:rPr>
          <w:rFonts w:ascii="Candara Light" w:hAnsi="Candara Light" w:cs="Times New Roman"/>
        </w:rPr>
        <w:t xml:space="preserve"> exposant les qualités et les faiblesses de chaque application déjà existante.</w:t>
      </w:r>
    </w:p>
    <w:p w:rsidR="00F259F5" w:rsidRPr="00306422" w:rsidRDefault="00F259F5">
      <w:pPr>
        <w:pStyle w:val="Standard"/>
        <w:rPr>
          <w:rFonts w:ascii="Candara Light" w:hAnsi="Candara Light" w:cs="Times New Roman"/>
        </w:rPr>
      </w:pPr>
    </w:p>
    <w:p w:rsidR="00F259F5" w:rsidRPr="00306422" w:rsidRDefault="0029055D" w:rsidP="009E0F8B">
      <w:pPr>
        <w:pStyle w:val="Titre2"/>
      </w:pPr>
      <w:bookmarkStart w:id="8" w:name="_Toc138928053"/>
      <w:r w:rsidRPr="00306422">
        <w:t xml:space="preserve">La </w:t>
      </w:r>
      <w:r w:rsidRPr="005A767C">
        <w:t>villette</w:t>
      </w:r>
      <w:bookmarkEnd w:id="8"/>
    </w:p>
    <w:p w:rsidR="00F259F5" w:rsidRPr="00306422" w:rsidRDefault="00F259F5">
      <w:pPr>
        <w:pStyle w:val="Standard"/>
        <w:rPr>
          <w:rFonts w:ascii="Candara Light" w:hAnsi="Candara Light" w:cs="Times New Roman"/>
          <w:sz w:val="28"/>
          <w:szCs w:val="28"/>
          <w:u w:val="single"/>
        </w:rPr>
      </w:pPr>
    </w:p>
    <w:p w:rsidR="005F2111" w:rsidRPr="00306422" w:rsidRDefault="005F2111" w:rsidP="00731ECD">
      <w:pPr>
        <w:pStyle w:val="Standard"/>
        <w:ind w:left="720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Lien du s</w:t>
      </w:r>
      <w:r w:rsidR="0029055D" w:rsidRPr="00306422">
        <w:rPr>
          <w:rFonts w:ascii="Candara Light" w:hAnsi="Candara Light" w:cs="Times New Roman"/>
        </w:rPr>
        <w:t xml:space="preserve">ite : </w:t>
      </w:r>
      <w:hyperlink r:id="rId9" w:history="1">
        <w:r w:rsidRPr="00306422">
          <w:rPr>
            <w:rStyle w:val="Lienhypertexte"/>
            <w:rFonts w:ascii="Candara Light" w:hAnsi="Candara Light" w:cs="Times New Roman"/>
          </w:rPr>
          <w:t>https://lavillette.com/programmation/cinema-en-plein-air-2023</w:t>
        </w:r>
        <w:r w:rsidRPr="00306422">
          <w:rPr>
            <w:rStyle w:val="Lienhypertexte"/>
            <w:rFonts w:ascii="Candara Light" w:hAnsi="Candara Light" w:cs="Times New Roman"/>
          </w:rPr>
          <w:t>_</w:t>
        </w:r>
        <w:r w:rsidRPr="00306422">
          <w:rPr>
            <w:rStyle w:val="Lienhypertexte"/>
            <w:rFonts w:ascii="Candara Light" w:hAnsi="Candara Light" w:cs="Times New Roman"/>
          </w:rPr>
          <w:t>e1883</w:t>
        </w:r>
      </w:hyperlink>
    </w:p>
    <w:p w:rsidR="00F259F5" w:rsidRPr="00306422" w:rsidRDefault="00F259F5">
      <w:pPr>
        <w:pStyle w:val="Standard"/>
        <w:rPr>
          <w:rFonts w:ascii="Candara Light" w:hAnsi="Candara Light" w:cs="Times New Roman"/>
        </w:rPr>
      </w:pPr>
    </w:p>
    <w:p w:rsidR="00F259F5" w:rsidRPr="00306422" w:rsidRDefault="0029055D" w:rsidP="00731ECD">
      <w:pPr>
        <w:pStyle w:val="Standard"/>
        <w:ind w:left="720" w:right="-1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  <w:noProof/>
          <w:lang w:eastAsia="fr-FR" w:bidi="ar-SA"/>
        </w:rPr>
        <w:drawing>
          <wp:inline distT="0" distB="0" distL="0" distR="0">
            <wp:extent cx="6030720" cy="2743919"/>
            <wp:effectExtent l="0" t="0" r="813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720" cy="27439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259F5" w:rsidRPr="00306422" w:rsidRDefault="00F259F5">
      <w:pPr>
        <w:pStyle w:val="Standard"/>
        <w:ind w:left="-851" w:right="-852"/>
        <w:rPr>
          <w:rFonts w:ascii="Candara Light" w:hAnsi="Candara Light" w:cs="Times New Roman"/>
        </w:rPr>
      </w:pPr>
    </w:p>
    <w:p w:rsidR="00306422" w:rsidRPr="00306422" w:rsidRDefault="00306422" w:rsidP="005F2111">
      <w:pPr>
        <w:pStyle w:val="Standard"/>
        <w:ind w:left="-284" w:right="-852"/>
        <w:rPr>
          <w:rFonts w:ascii="Candara Light" w:hAnsi="Candara Light" w:cs="Times New Roman"/>
          <w:b/>
          <w:color w:val="00B050"/>
        </w:rPr>
      </w:pPr>
    </w:p>
    <w:p w:rsidR="00F259F5" w:rsidRPr="00306422" w:rsidRDefault="005F2111" w:rsidP="003F09C4">
      <w:pPr>
        <w:pStyle w:val="Standard"/>
        <w:ind w:left="720" w:right="-852"/>
        <w:rPr>
          <w:rFonts w:ascii="Candara Light" w:hAnsi="Candara Light" w:cs="Times New Roman"/>
          <w:b/>
          <w:color w:val="00B050"/>
          <w:sz w:val="28"/>
          <w:szCs w:val="28"/>
        </w:rPr>
      </w:pPr>
      <w:r w:rsidRPr="00306422">
        <w:rPr>
          <w:rFonts w:ascii="Candara Light" w:hAnsi="Candara Light" w:cs="Times New Roman"/>
          <w:b/>
          <w:color w:val="00B050"/>
          <w:sz w:val="28"/>
          <w:szCs w:val="28"/>
        </w:rPr>
        <w:t>Points forts :</w:t>
      </w:r>
    </w:p>
    <w:p w:rsidR="005F2111" w:rsidRPr="00306422" w:rsidRDefault="005F2111" w:rsidP="00731ECD">
      <w:pPr>
        <w:pStyle w:val="Standard"/>
        <w:ind w:left="720" w:right="-852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Design soigné</w:t>
      </w:r>
    </w:p>
    <w:p w:rsidR="005F2111" w:rsidRPr="00306422" w:rsidRDefault="005F2111" w:rsidP="00731ECD">
      <w:pPr>
        <w:pStyle w:val="Standard"/>
        <w:ind w:left="720" w:right="-852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Site responsive</w:t>
      </w:r>
    </w:p>
    <w:p w:rsidR="005F2111" w:rsidRPr="00306422" w:rsidRDefault="005F2111" w:rsidP="00731ECD">
      <w:pPr>
        <w:pStyle w:val="Standard"/>
        <w:ind w:left="720" w:right="-852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Bonne UX, ergonomie</w:t>
      </w:r>
    </w:p>
    <w:p w:rsidR="005F2111" w:rsidRPr="00306422" w:rsidRDefault="005F2111" w:rsidP="00731ECD">
      <w:pPr>
        <w:pStyle w:val="Standard"/>
        <w:ind w:left="720" w:right="-852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Grosse présence en ligne</w:t>
      </w:r>
    </w:p>
    <w:p w:rsidR="005F2111" w:rsidRPr="00306422" w:rsidRDefault="005F2111" w:rsidP="00731ECD">
      <w:pPr>
        <w:pStyle w:val="Standard"/>
        <w:ind w:left="720" w:right="-852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Durée du festival : 25 jours</w:t>
      </w:r>
    </w:p>
    <w:p w:rsidR="005F2111" w:rsidRPr="00306422" w:rsidRDefault="005F2111" w:rsidP="005F2111">
      <w:pPr>
        <w:pStyle w:val="Standard"/>
        <w:ind w:left="142" w:right="-852"/>
        <w:rPr>
          <w:rFonts w:ascii="Candara Light" w:hAnsi="Candara Light" w:cs="Times New Roman"/>
        </w:rPr>
      </w:pPr>
    </w:p>
    <w:p w:rsidR="005F2111" w:rsidRPr="00306422" w:rsidRDefault="005F2111" w:rsidP="00731ECD">
      <w:pPr>
        <w:pStyle w:val="Standard"/>
        <w:ind w:left="720" w:right="-852"/>
        <w:rPr>
          <w:rFonts w:ascii="Candara Light" w:hAnsi="Candara Light" w:cs="Times New Roman"/>
          <w:b/>
          <w:color w:val="FF0000"/>
          <w:sz w:val="28"/>
          <w:szCs w:val="28"/>
        </w:rPr>
      </w:pPr>
      <w:r w:rsidRPr="00306422">
        <w:rPr>
          <w:rFonts w:ascii="Candara Light" w:hAnsi="Candara Light" w:cs="Times New Roman"/>
          <w:b/>
          <w:color w:val="FF0000"/>
          <w:sz w:val="28"/>
          <w:szCs w:val="28"/>
        </w:rPr>
        <w:t>Points faibles :</w:t>
      </w:r>
    </w:p>
    <w:p w:rsidR="005F2111" w:rsidRPr="00306422" w:rsidRDefault="005F2111" w:rsidP="00731ECD">
      <w:pPr>
        <w:pStyle w:val="Standard"/>
        <w:ind w:left="720" w:right="-852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Place payante</w:t>
      </w:r>
    </w:p>
    <w:p w:rsidR="005F2111" w:rsidRPr="00306422" w:rsidRDefault="005F2111" w:rsidP="00731ECD">
      <w:pPr>
        <w:pStyle w:val="Standard"/>
        <w:ind w:left="720" w:right="-852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Programmation des films pas clair.</w:t>
      </w:r>
    </w:p>
    <w:p w:rsidR="00F259F5" w:rsidRPr="00306422" w:rsidRDefault="00F259F5">
      <w:pPr>
        <w:pageBreakBefore/>
        <w:rPr>
          <w:rFonts w:ascii="Candara Light" w:hAnsi="Candara Light" w:cs="Times New Roman"/>
        </w:rPr>
      </w:pPr>
    </w:p>
    <w:p w:rsidR="00F259F5" w:rsidRPr="00306422" w:rsidRDefault="0029055D" w:rsidP="009E0F8B">
      <w:pPr>
        <w:pStyle w:val="Titre2"/>
      </w:pPr>
      <w:bookmarkStart w:id="9" w:name="_Toc138928054"/>
      <w:r w:rsidRPr="00306422">
        <w:t>La machine du moulin rouge : Cinéma sur le toit x So film</w:t>
      </w:r>
      <w:bookmarkEnd w:id="9"/>
    </w:p>
    <w:p w:rsidR="00F259F5" w:rsidRPr="00306422" w:rsidRDefault="00F259F5">
      <w:pPr>
        <w:pStyle w:val="Standard"/>
        <w:rPr>
          <w:rFonts w:ascii="Candara Light" w:hAnsi="Candara Light" w:cs="Times New Roman"/>
          <w:sz w:val="28"/>
          <w:szCs w:val="28"/>
          <w:u w:val="single"/>
        </w:rPr>
      </w:pPr>
    </w:p>
    <w:p w:rsidR="00F259F5" w:rsidRPr="00306422" w:rsidRDefault="0029055D" w:rsidP="003F09C4">
      <w:pPr>
        <w:pStyle w:val="Standard"/>
        <w:ind w:left="720" w:right="-852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  <w:noProof/>
          <w:lang w:eastAsia="fr-FR" w:bidi="ar-SA"/>
        </w:rPr>
        <w:drawing>
          <wp:inline distT="0" distB="0" distL="0" distR="0">
            <wp:extent cx="6093359" cy="3147119"/>
            <wp:effectExtent l="0" t="0" r="2641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359" cy="31471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E4C27" w:rsidRDefault="00EE4C27" w:rsidP="00EE4C27">
      <w:pPr>
        <w:pStyle w:val="Standard"/>
        <w:ind w:left="-284" w:right="-852"/>
        <w:rPr>
          <w:rFonts w:ascii="Candara Light" w:hAnsi="Candara Light" w:cs="Times New Roman"/>
          <w:b/>
          <w:color w:val="00B050"/>
          <w:sz w:val="28"/>
          <w:szCs w:val="28"/>
        </w:rPr>
      </w:pPr>
    </w:p>
    <w:p w:rsidR="00EE4C27" w:rsidRDefault="00EE4C27" w:rsidP="003F09C4">
      <w:pPr>
        <w:pStyle w:val="Standard"/>
        <w:ind w:left="720" w:right="-852"/>
        <w:rPr>
          <w:rFonts w:ascii="Candara Light" w:hAnsi="Candara Light" w:cs="Times New Roman"/>
          <w:b/>
          <w:color w:val="00B050"/>
          <w:sz w:val="28"/>
          <w:szCs w:val="28"/>
        </w:rPr>
      </w:pPr>
      <w:r w:rsidRPr="00306422">
        <w:rPr>
          <w:rFonts w:ascii="Candara Light" w:hAnsi="Candara Light" w:cs="Times New Roman"/>
          <w:b/>
          <w:color w:val="00B050"/>
          <w:sz w:val="28"/>
          <w:szCs w:val="28"/>
        </w:rPr>
        <w:t>Points forts :</w:t>
      </w:r>
    </w:p>
    <w:p w:rsidR="00EE4C27" w:rsidRPr="00EE4C27" w:rsidRDefault="00EE4C27" w:rsidP="003F09C4">
      <w:pPr>
        <w:pStyle w:val="Standard"/>
        <w:ind w:left="720" w:right="-852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Programmation paritaire (50% réalisateurs, 50%</w:t>
      </w:r>
      <w:r>
        <w:rPr>
          <w:rFonts w:ascii="Candara Light" w:hAnsi="Candara Light" w:cs="Times New Roman"/>
        </w:rPr>
        <w:t xml:space="preserve"> </w:t>
      </w:r>
      <w:r w:rsidRPr="00306422">
        <w:rPr>
          <w:rFonts w:ascii="Candara Light" w:hAnsi="Candara Light" w:cs="Times New Roman"/>
        </w:rPr>
        <w:t>Réalisatrices)</w:t>
      </w:r>
    </w:p>
    <w:p w:rsidR="00EE4C27" w:rsidRPr="00306422" w:rsidRDefault="00EE4C27" w:rsidP="003F09C4">
      <w:pPr>
        <w:pStyle w:val="Standard"/>
        <w:ind w:left="720" w:right="-852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Evènement sur 10 semaines</w:t>
      </w:r>
    </w:p>
    <w:p w:rsidR="00EE4C27" w:rsidRPr="00306422" w:rsidRDefault="00EE4C27" w:rsidP="00EE4C27">
      <w:pPr>
        <w:pStyle w:val="Standard"/>
        <w:ind w:left="142" w:right="-852"/>
        <w:rPr>
          <w:rFonts w:ascii="Candara Light" w:hAnsi="Candara Light" w:cs="Times New Roman"/>
        </w:rPr>
      </w:pPr>
    </w:p>
    <w:p w:rsidR="00EE4C27" w:rsidRPr="00306422" w:rsidRDefault="00EE4C27" w:rsidP="003F09C4">
      <w:pPr>
        <w:pStyle w:val="Standard"/>
        <w:ind w:left="720" w:right="-852"/>
        <w:rPr>
          <w:rFonts w:ascii="Candara Light" w:hAnsi="Candara Light" w:cs="Times New Roman"/>
          <w:b/>
          <w:color w:val="FF0000"/>
          <w:sz w:val="28"/>
          <w:szCs w:val="28"/>
        </w:rPr>
      </w:pPr>
      <w:r w:rsidRPr="00306422">
        <w:rPr>
          <w:rFonts w:ascii="Candara Light" w:hAnsi="Candara Light" w:cs="Times New Roman"/>
          <w:b/>
          <w:color w:val="FF0000"/>
          <w:sz w:val="28"/>
          <w:szCs w:val="28"/>
        </w:rPr>
        <w:t>Points faibles :</w:t>
      </w:r>
    </w:p>
    <w:p w:rsidR="00EE4C27" w:rsidRPr="00306422" w:rsidRDefault="00EE4C27" w:rsidP="003F09C4">
      <w:pPr>
        <w:pStyle w:val="Standard"/>
        <w:ind w:left="720" w:right="-852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Place payante</w:t>
      </w:r>
    </w:p>
    <w:p w:rsidR="00EE4C27" w:rsidRPr="00306422" w:rsidRDefault="00EE4C27" w:rsidP="003F09C4">
      <w:pPr>
        <w:pStyle w:val="Standard"/>
        <w:ind w:left="720" w:right="-852"/>
        <w:rPr>
          <w:rFonts w:ascii="Candara Light" w:hAnsi="Candara Light" w:cs="Times New Roman"/>
        </w:rPr>
      </w:pPr>
      <w:r>
        <w:rPr>
          <w:rFonts w:ascii="Candara Light" w:hAnsi="Candara Light" w:cs="Times New Roman"/>
        </w:rPr>
        <w:t>Aucune information sur la programmation des films</w:t>
      </w:r>
    </w:p>
    <w:p w:rsidR="00EE4C27" w:rsidRPr="00EE4C27" w:rsidRDefault="00EE4C27" w:rsidP="00EE4C27">
      <w:pPr>
        <w:pStyle w:val="Standard"/>
        <w:ind w:left="1080"/>
        <w:rPr>
          <w:rFonts w:ascii="Candara Light" w:hAnsi="Candara Light" w:cs="Times New Roman"/>
          <w:b/>
        </w:rPr>
      </w:pPr>
    </w:p>
    <w:p w:rsidR="00F259F5" w:rsidRPr="003F09C4" w:rsidRDefault="0029055D" w:rsidP="003F09C4">
      <w:pPr>
        <w:pStyle w:val="Standard"/>
        <w:pageBreakBefore/>
        <w:numPr>
          <w:ilvl w:val="0"/>
          <w:numId w:val="38"/>
        </w:numPr>
        <w:rPr>
          <w:rFonts w:ascii="Candara Light" w:hAnsi="Candara Light" w:cs="Times New Roman"/>
          <w:b/>
          <w:color w:val="FF0000"/>
          <w:sz w:val="36"/>
          <w:szCs w:val="36"/>
          <w:u w:val="single"/>
        </w:rPr>
      </w:pPr>
      <w:r w:rsidRPr="00306422">
        <w:rPr>
          <w:rFonts w:ascii="Candara Light" w:hAnsi="Candara Light" w:cs="Times New Roman"/>
          <w:b/>
          <w:color w:val="FF0000"/>
          <w:sz w:val="36"/>
          <w:szCs w:val="36"/>
          <w:u w:val="single"/>
        </w:rPr>
        <w:lastRenderedPageBreak/>
        <w:t>Considération marketing</w:t>
      </w:r>
    </w:p>
    <w:p w:rsidR="00F259F5" w:rsidRPr="00306422" w:rsidRDefault="00F259F5">
      <w:pPr>
        <w:pStyle w:val="Standard"/>
        <w:ind w:left="1134"/>
        <w:rPr>
          <w:rFonts w:ascii="Candara Light" w:hAnsi="Candara Light" w:cs="Times New Roman"/>
          <w:sz w:val="28"/>
          <w:szCs w:val="28"/>
          <w:u w:val="single"/>
        </w:rPr>
      </w:pPr>
    </w:p>
    <w:p w:rsidR="00F259F5" w:rsidRDefault="0029055D" w:rsidP="002D7021">
      <w:pPr>
        <w:pStyle w:val="Titre2"/>
      </w:pPr>
      <w:bookmarkStart w:id="10" w:name="_Toc138928055"/>
      <w:r w:rsidRPr="00306422">
        <w:t>Cibles</w:t>
      </w:r>
      <w:bookmarkEnd w:id="10"/>
    </w:p>
    <w:p w:rsidR="002D7021" w:rsidRDefault="002D7021" w:rsidP="002D7021"/>
    <w:p w:rsidR="002D7021" w:rsidRPr="00985B18" w:rsidRDefault="002D7021" w:rsidP="00985B18">
      <w:pPr>
        <w:pStyle w:val="Paragraphedeliste"/>
        <w:jc w:val="both"/>
        <w:rPr>
          <w:rFonts w:ascii="Candara Light" w:hAnsi="Candara Light" w:cs="Times New Roman"/>
        </w:rPr>
      </w:pPr>
      <w:r w:rsidRPr="00985B18">
        <w:rPr>
          <w:rFonts w:ascii="Candara Light" w:hAnsi="Candara Light" w:cs="Times New Roman"/>
        </w:rPr>
        <w:t xml:space="preserve">L’évènement est ouvert à tout le monde. En revanche, les cibles type sont les personnes aimant regarder des films et participer à des évènements culturels. Egalement, selon la programmation, </w:t>
      </w:r>
      <w:r w:rsidR="00985B18" w:rsidRPr="00985B18">
        <w:rPr>
          <w:rFonts w:ascii="Candara Light" w:hAnsi="Candara Light" w:cs="Times New Roman"/>
        </w:rPr>
        <w:t>nous retrouverons des personnes ne voulant pas rater un film « spécifique ».</w:t>
      </w:r>
    </w:p>
    <w:p w:rsidR="00F259F5" w:rsidRPr="00306422" w:rsidRDefault="00F259F5">
      <w:pPr>
        <w:ind w:left="-709"/>
        <w:rPr>
          <w:rFonts w:ascii="Candara Light" w:hAnsi="Candara Light" w:cs="Times New Roman"/>
        </w:rPr>
      </w:pPr>
    </w:p>
    <w:p w:rsidR="00F259F5" w:rsidRPr="00306422" w:rsidRDefault="0029055D" w:rsidP="003F09C4">
      <w:pPr>
        <w:pStyle w:val="Standard"/>
        <w:numPr>
          <w:ilvl w:val="1"/>
          <w:numId w:val="38"/>
        </w:numPr>
        <w:rPr>
          <w:rFonts w:ascii="Candara Light" w:hAnsi="Candara Light" w:cs="Times New Roman"/>
          <w:b/>
          <w:color w:val="2E74B5" w:themeColor="accent1" w:themeShade="BF"/>
          <w:sz w:val="28"/>
          <w:szCs w:val="28"/>
          <w:u w:val="single"/>
        </w:rPr>
      </w:pPr>
      <w:r w:rsidRPr="00306422">
        <w:rPr>
          <w:rFonts w:ascii="Candara Light" w:hAnsi="Candara Light" w:cs="Times New Roman"/>
          <w:b/>
          <w:color w:val="2E74B5" w:themeColor="accent1" w:themeShade="BF"/>
          <w:sz w:val="28"/>
          <w:szCs w:val="28"/>
          <w:u w:val="single"/>
        </w:rPr>
        <w:t>Référencement</w:t>
      </w:r>
    </w:p>
    <w:p w:rsidR="00F259F5" w:rsidRPr="00306422" w:rsidRDefault="00F259F5">
      <w:pPr>
        <w:ind w:left="-709"/>
        <w:rPr>
          <w:rFonts w:ascii="Candara Light" w:hAnsi="Candara Light" w:cs="Times New Roman"/>
        </w:rPr>
      </w:pPr>
    </w:p>
    <w:p w:rsidR="00F259F5" w:rsidRPr="00731ECD" w:rsidRDefault="0029055D" w:rsidP="003F09C4">
      <w:pPr>
        <w:pStyle w:val="Paragraphedeliste"/>
        <w:jc w:val="both"/>
        <w:rPr>
          <w:rFonts w:ascii="Candara Light" w:hAnsi="Candara Light" w:cs="Times New Roman"/>
        </w:rPr>
      </w:pPr>
      <w:r w:rsidRPr="00731ECD">
        <w:rPr>
          <w:rFonts w:ascii="Candara Light" w:hAnsi="Candara Light" w:cs="Times New Roman"/>
        </w:rPr>
        <w:t>Voici le référencement naturel que j’utiliserai :</w:t>
      </w:r>
    </w:p>
    <w:p w:rsidR="00F259F5" w:rsidRPr="00306422" w:rsidRDefault="0029055D" w:rsidP="003F09C4">
      <w:pPr>
        <w:pStyle w:val="Paragraphedeliste"/>
        <w:jc w:val="both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Une bonne organisation et une bonne sémantique du code ;</w:t>
      </w:r>
    </w:p>
    <w:p w:rsidR="00F259F5" w:rsidRPr="00306422" w:rsidRDefault="0029055D" w:rsidP="003F09C4">
      <w:pPr>
        <w:pStyle w:val="Paragraphedeliste"/>
        <w:jc w:val="both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Utilisation des balise META</w:t>
      </w:r>
    </w:p>
    <w:p w:rsidR="00F259F5" w:rsidRPr="00306422" w:rsidRDefault="00F259F5">
      <w:pPr>
        <w:pStyle w:val="Standard"/>
        <w:ind w:left="-851" w:right="-852"/>
        <w:rPr>
          <w:rFonts w:ascii="Candara Light" w:hAnsi="Candara Light" w:cs="Times New Roman"/>
        </w:rPr>
      </w:pPr>
    </w:p>
    <w:p w:rsidR="00F259F5" w:rsidRPr="00306422" w:rsidRDefault="00F259F5">
      <w:pPr>
        <w:ind w:left="-709"/>
        <w:rPr>
          <w:rFonts w:ascii="Candara Light" w:hAnsi="Candara Light" w:cs="Times New Roman"/>
        </w:rPr>
      </w:pPr>
    </w:p>
    <w:p w:rsidR="00F259F5" w:rsidRPr="00306422" w:rsidRDefault="0029055D" w:rsidP="00731ECD">
      <w:pPr>
        <w:pStyle w:val="Paragraphedeliste"/>
        <w:numPr>
          <w:ilvl w:val="0"/>
          <w:numId w:val="38"/>
        </w:numPr>
        <w:rPr>
          <w:rFonts w:ascii="Candara Light" w:hAnsi="Candara Light" w:cs="Times New Roman"/>
          <w:b/>
          <w:color w:val="FF0000"/>
          <w:sz w:val="36"/>
          <w:szCs w:val="36"/>
          <w:u w:val="single"/>
        </w:rPr>
      </w:pPr>
      <w:r w:rsidRPr="00306422">
        <w:rPr>
          <w:rFonts w:ascii="Candara Light" w:hAnsi="Candara Light" w:cs="Times New Roman"/>
          <w:b/>
          <w:color w:val="FF0000"/>
          <w:sz w:val="36"/>
          <w:szCs w:val="36"/>
          <w:u w:val="single"/>
        </w:rPr>
        <w:t xml:space="preserve">Conception </w:t>
      </w:r>
      <w:r w:rsidRPr="00306422">
        <w:rPr>
          <w:rFonts w:ascii="Candara Light" w:hAnsi="Candara Light" w:cs="Times New Roman"/>
          <w:b/>
          <w:color w:val="FF0000"/>
          <w:sz w:val="36"/>
          <w:szCs w:val="36"/>
          <w:u w:val="single"/>
        </w:rPr>
        <w:t>graphique</w:t>
      </w:r>
    </w:p>
    <w:p w:rsidR="00F259F5" w:rsidRPr="00306422" w:rsidRDefault="00F259F5">
      <w:pPr>
        <w:pStyle w:val="Standard"/>
        <w:ind w:left="-851" w:right="-852"/>
        <w:rPr>
          <w:rFonts w:ascii="Candara Light" w:hAnsi="Candara Light" w:cs="Times New Roman"/>
        </w:rPr>
      </w:pPr>
    </w:p>
    <w:p w:rsidR="00F259F5" w:rsidRDefault="0029055D" w:rsidP="00143AFE">
      <w:pPr>
        <w:pStyle w:val="Standard"/>
        <w:numPr>
          <w:ilvl w:val="1"/>
          <w:numId w:val="38"/>
        </w:numPr>
        <w:rPr>
          <w:rFonts w:ascii="Candara Light" w:hAnsi="Candara Light" w:cs="Times New Roman"/>
          <w:b/>
          <w:color w:val="2E74B5" w:themeColor="accent1" w:themeShade="BF"/>
          <w:sz w:val="28"/>
          <w:szCs w:val="28"/>
          <w:u w:val="single"/>
        </w:rPr>
      </w:pPr>
      <w:r w:rsidRPr="00306422">
        <w:rPr>
          <w:rFonts w:ascii="Candara Light" w:hAnsi="Candara Light" w:cs="Times New Roman"/>
          <w:b/>
          <w:color w:val="2E74B5" w:themeColor="accent1" w:themeShade="BF"/>
          <w:sz w:val="28"/>
          <w:szCs w:val="28"/>
          <w:u w:val="single"/>
        </w:rPr>
        <w:t>Brief créatif</w:t>
      </w:r>
    </w:p>
    <w:p w:rsidR="003F09C4" w:rsidRPr="00306422" w:rsidRDefault="003F09C4" w:rsidP="003F09C4">
      <w:pPr>
        <w:pStyle w:val="Standard"/>
        <w:rPr>
          <w:rFonts w:ascii="Candara Light" w:hAnsi="Candara Light" w:cs="Times New Roman"/>
          <w:b/>
          <w:color w:val="2E74B5" w:themeColor="accent1" w:themeShade="BF"/>
          <w:sz w:val="28"/>
          <w:szCs w:val="28"/>
          <w:u w:val="single"/>
        </w:rPr>
      </w:pPr>
    </w:p>
    <w:p w:rsidR="00F259F5" w:rsidRDefault="0029055D" w:rsidP="003F09C4">
      <w:pPr>
        <w:pStyle w:val="Paragraphedeliste"/>
        <w:jc w:val="both"/>
        <w:rPr>
          <w:rFonts w:ascii="Candara Light" w:hAnsi="Candara Light" w:cs="Times New Roman"/>
        </w:rPr>
      </w:pPr>
      <w:r w:rsidRPr="00731ECD">
        <w:rPr>
          <w:rFonts w:ascii="Candara Light" w:hAnsi="Candara Light" w:cs="Times New Roman"/>
        </w:rPr>
        <w:t>L’association n’a fait aucun souhait spécifique quant à la conception graphique du site.</w:t>
      </w:r>
    </w:p>
    <w:p w:rsidR="00151F91" w:rsidRDefault="00151F91" w:rsidP="003F09C4">
      <w:pPr>
        <w:pStyle w:val="Paragraphedeliste"/>
        <w:jc w:val="both"/>
        <w:rPr>
          <w:rFonts w:ascii="Candara Light" w:hAnsi="Candara Light" w:cs="Times New Roman"/>
        </w:rPr>
      </w:pPr>
      <w:r>
        <w:rPr>
          <w:rFonts w:ascii="Candara Light" w:hAnsi="Candara Light" w:cs="Times New Roman"/>
        </w:rPr>
        <w:t>Celle-ci nous laisse le choix pour définir la charte graphique.</w:t>
      </w:r>
    </w:p>
    <w:p w:rsidR="003F09C4" w:rsidRPr="00731ECD" w:rsidRDefault="003F09C4" w:rsidP="003F09C4">
      <w:pPr>
        <w:pStyle w:val="Paragraphedeliste"/>
        <w:jc w:val="both"/>
        <w:rPr>
          <w:rFonts w:ascii="Candara Light" w:hAnsi="Candara Light" w:cs="Times New Roman"/>
        </w:rPr>
      </w:pPr>
    </w:p>
    <w:p w:rsidR="00F259F5" w:rsidRPr="00306422" w:rsidRDefault="00F259F5">
      <w:pPr>
        <w:pStyle w:val="Standard"/>
        <w:ind w:left="-851" w:right="-852"/>
        <w:rPr>
          <w:rFonts w:ascii="Candara Light" w:hAnsi="Candara Light" w:cs="Times New Roman"/>
        </w:rPr>
      </w:pPr>
    </w:p>
    <w:p w:rsidR="00F259F5" w:rsidRPr="00306422" w:rsidRDefault="0029055D" w:rsidP="00143AFE">
      <w:pPr>
        <w:pStyle w:val="Standard"/>
        <w:numPr>
          <w:ilvl w:val="1"/>
          <w:numId w:val="38"/>
        </w:numPr>
        <w:rPr>
          <w:rFonts w:ascii="Candara Light" w:hAnsi="Candara Light" w:cs="Times New Roman"/>
          <w:b/>
          <w:color w:val="2E74B5" w:themeColor="accent1" w:themeShade="BF"/>
          <w:sz w:val="28"/>
          <w:szCs w:val="28"/>
          <w:u w:val="single"/>
        </w:rPr>
      </w:pPr>
      <w:r w:rsidRPr="00306422">
        <w:rPr>
          <w:rFonts w:ascii="Candara Light" w:hAnsi="Candara Light" w:cs="Times New Roman"/>
          <w:b/>
          <w:color w:val="2E74B5" w:themeColor="accent1" w:themeShade="BF"/>
          <w:sz w:val="28"/>
          <w:szCs w:val="28"/>
          <w:u w:val="single"/>
        </w:rPr>
        <w:t>Charte graphique</w:t>
      </w:r>
    </w:p>
    <w:p w:rsidR="00F259F5" w:rsidRPr="00306422" w:rsidRDefault="00143AFE">
      <w:pPr>
        <w:pStyle w:val="Standard"/>
        <w:ind w:left="-851" w:right="-852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  <w:noProof/>
          <w:lang w:eastAsia="fr-FR" w:bidi="ar-SA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posOffset>790559</wp:posOffset>
            </wp:positionH>
            <wp:positionV relativeFrom="paragraph">
              <wp:posOffset>128880</wp:posOffset>
            </wp:positionV>
            <wp:extent cx="2534400" cy="1380959"/>
            <wp:effectExtent l="0" t="0" r="0" b="0"/>
            <wp:wrapSquare wrapText="bothSides"/>
            <wp:docPr id="3" name="image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138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59F5" w:rsidRPr="00306422" w:rsidRDefault="00F259F5">
      <w:pPr>
        <w:pStyle w:val="Standard"/>
        <w:ind w:left="-851" w:right="-852"/>
        <w:rPr>
          <w:rFonts w:ascii="Candara Light" w:hAnsi="Candara Light" w:cs="Times New Roman"/>
        </w:rPr>
      </w:pPr>
    </w:p>
    <w:p w:rsidR="00F259F5" w:rsidRPr="00306422" w:rsidRDefault="00F259F5">
      <w:pPr>
        <w:pStyle w:val="Standard"/>
        <w:ind w:left="-851" w:right="-852"/>
        <w:rPr>
          <w:rFonts w:ascii="Candara Light" w:hAnsi="Candara Light" w:cs="Times New Roman"/>
        </w:rPr>
      </w:pPr>
    </w:p>
    <w:p w:rsidR="00F259F5" w:rsidRPr="00143AFE" w:rsidRDefault="0029055D" w:rsidP="00143AFE">
      <w:pPr>
        <w:ind w:left="360"/>
        <w:jc w:val="both"/>
        <w:rPr>
          <w:rFonts w:ascii="Candara Light" w:hAnsi="Candara Light" w:cs="Times New Roman"/>
        </w:rPr>
      </w:pPr>
      <w:r w:rsidRPr="00143AFE">
        <w:rPr>
          <w:rFonts w:ascii="Candara Light" w:hAnsi="Candara Light" w:cs="Times New Roman"/>
        </w:rPr>
        <w:t>Couleurs :</w:t>
      </w:r>
    </w:p>
    <w:p w:rsidR="00F259F5" w:rsidRPr="00306422" w:rsidRDefault="00F259F5">
      <w:pPr>
        <w:jc w:val="both"/>
        <w:rPr>
          <w:rFonts w:ascii="Candara Light" w:hAnsi="Candara Light" w:cs="Times New Roman"/>
        </w:rPr>
      </w:pPr>
    </w:p>
    <w:p w:rsidR="00F259F5" w:rsidRPr="00306422" w:rsidRDefault="00F259F5">
      <w:pPr>
        <w:jc w:val="both"/>
        <w:rPr>
          <w:rFonts w:ascii="Candara Light" w:hAnsi="Candara Light" w:cs="Times New Roman"/>
        </w:rPr>
      </w:pPr>
    </w:p>
    <w:p w:rsidR="00F259F5" w:rsidRPr="00306422" w:rsidRDefault="00F259F5">
      <w:pPr>
        <w:jc w:val="both"/>
        <w:rPr>
          <w:rFonts w:ascii="Candara Light" w:hAnsi="Candara Light" w:cs="Times New Roman"/>
        </w:rPr>
      </w:pPr>
    </w:p>
    <w:p w:rsidR="00F259F5" w:rsidRPr="00306422" w:rsidRDefault="00F259F5">
      <w:pPr>
        <w:jc w:val="both"/>
        <w:rPr>
          <w:rFonts w:ascii="Candara Light" w:hAnsi="Candara Light" w:cs="Times New Roman"/>
        </w:rPr>
      </w:pPr>
    </w:p>
    <w:p w:rsidR="00F259F5" w:rsidRPr="00306422" w:rsidRDefault="00F259F5">
      <w:pPr>
        <w:jc w:val="both"/>
        <w:rPr>
          <w:rFonts w:ascii="Candara Light" w:hAnsi="Candara Light" w:cs="Times New Roman"/>
        </w:rPr>
      </w:pPr>
    </w:p>
    <w:p w:rsidR="00F259F5" w:rsidRPr="00306422" w:rsidRDefault="00143AFE">
      <w:pPr>
        <w:jc w:val="both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  <w:noProof/>
          <w:lang w:eastAsia="fr-FR" w:bidi="ar-SA"/>
        </w:rPr>
        <w:drawing>
          <wp:anchor distT="0" distB="0" distL="114300" distR="114300" simplePos="0" relativeHeight="9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48240</wp:posOffset>
            </wp:positionV>
            <wp:extent cx="2418840" cy="905039"/>
            <wp:effectExtent l="0" t="0" r="510" b="9361"/>
            <wp:wrapNone/>
            <wp:docPr id="4" name="image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8840" cy="905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59F5" w:rsidRPr="00306422" w:rsidRDefault="00F259F5">
      <w:pPr>
        <w:jc w:val="both"/>
        <w:rPr>
          <w:rFonts w:ascii="Candara Light" w:hAnsi="Candara Light" w:cs="Times New Roman"/>
        </w:rPr>
      </w:pPr>
    </w:p>
    <w:p w:rsidR="00F259F5" w:rsidRPr="00731ECD" w:rsidRDefault="0029055D" w:rsidP="003F09C4">
      <w:pPr>
        <w:pStyle w:val="Paragraphedeliste"/>
        <w:jc w:val="both"/>
        <w:rPr>
          <w:rFonts w:ascii="Candara Light" w:hAnsi="Candara Light" w:cs="Times New Roman"/>
        </w:rPr>
      </w:pPr>
      <w:r w:rsidRPr="00731ECD">
        <w:rPr>
          <w:rFonts w:ascii="Candara Light" w:hAnsi="Candara Light" w:cs="Times New Roman"/>
        </w:rPr>
        <w:t>Logo :</w:t>
      </w:r>
    </w:p>
    <w:p w:rsidR="00F259F5" w:rsidRPr="00306422" w:rsidRDefault="00F259F5">
      <w:pPr>
        <w:pStyle w:val="Standard"/>
        <w:ind w:left="-851" w:right="-852"/>
        <w:rPr>
          <w:rFonts w:ascii="Candara Light" w:hAnsi="Candara Light" w:cs="Times New Roman"/>
        </w:rPr>
      </w:pPr>
    </w:p>
    <w:p w:rsidR="00F259F5" w:rsidRPr="00306422" w:rsidRDefault="00F259F5">
      <w:pPr>
        <w:pStyle w:val="Standard"/>
        <w:ind w:left="-851" w:right="-852"/>
        <w:rPr>
          <w:rFonts w:ascii="Candara Light" w:hAnsi="Candara Light" w:cs="Times New Roman"/>
        </w:rPr>
      </w:pPr>
    </w:p>
    <w:p w:rsidR="00F259F5" w:rsidRPr="00306422" w:rsidRDefault="00F259F5">
      <w:pPr>
        <w:pStyle w:val="Standard"/>
        <w:ind w:left="-851" w:right="-852"/>
        <w:rPr>
          <w:rFonts w:ascii="Candara Light" w:hAnsi="Candara Light" w:cs="Times New Roman"/>
        </w:rPr>
      </w:pPr>
    </w:p>
    <w:p w:rsidR="00F259F5" w:rsidRPr="00731ECD" w:rsidRDefault="0029055D" w:rsidP="003F09C4">
      <w:pPr>
        <w:pStyle w:val="Paragraphedeliste"/>
        <w:jc w:val="both"/>
        <w:rPr>
          <w:rFonts w:ascii="Candara Light" w:hAnsi="Candara Light" w:cs="Times New Roman"/>
        </w:rPr>
      </w:pPr>
      <w:r w:rsidRPr="00731ECD">
        <w:rPr>
          <w:rFonts w:ascii="Candara Light" w:hAnsi="Candara Light" w:cs="Times New Roman"/>
        </w:rPr>
        <w:t>Police d’écriture : Montserrat</w:t>
      </w:r>
    </w:p>
    <w:p w:rsidR="00F259F5" w:rsidRPr="00306422" w:rsidRDefault="00F259F5">
      <w:pPr>
        <w:jc w:val="both"/>
        <w:rPr>
          <w:rFonts w:ascii="Candara Light" w:hAnsi="Candara Light" w:cs="Times New Roman"/>
        </w:rPr>
      </w:pPr>
    </w:p>
    <w:p w:rsidR="00F259F5" w:rsidRPr="00306422" w:rsidRDefault="00F259F5">
      <w:pPr>
        <w:jc w:val="both"/>
        <w:rPr>
          <w:rFonts w:ascii="Candara Light" w:hAnsi="Candara Light" w:cs="Times New Roman"/>
        </w:rPr>
      </w:pPr>
    </w:p>
    <w:p w:rsidR="00F259F5" w:rsidRPr="00306422" w:rsidRDefault="00F259F5">
      <w:pPr>
        <w:jc w:val="both"/>
        <w:rPr>
          <w:rFonts w:ascii="Candara Light" w:hAnsi="Candara Light" w:cs="Times New Roman"/>
        </w:rPr>
      </w:pPr>
    </w:p>
    <w:p w:rsidR="00F259F5" w:rsidRPr="00306422" w:rsidRDefault="0029055D" w:rsidP="00143AFE">
      <w:pPr>
        <w:pStyle w:val="Standard"/>
        <w:pageBreakBefore/>
        <w:numPr>
          <w:ilvl w:val="0"/>
          <w:numId w:val="38"/>
        </w:numPr>
        <w:rPr>
          <w:rFonts w:ascii="Candara Light" w:hAnsi="Candara Light" w:cs="Times New Roman"/>
          <w:b/>
          <w:color w:val="FF0000"/>
          <w:sz w:val="36"/>
          <w:szCs w:val="36"/>
          <w:u w:val="single"/>
        </w:rPr>
      </w:pPr>
      <w:r w:rsidRPr="00306422">
        <w:rPr>
          <w:rFonts w:ascii="Candara Light" w:hAnsi="Candara Light" w:cs="Times New Roman"/>
          <w:b/>
          <w:color w:val="FF0000"/>
          <w:sz w:val="36"/>
          <w:szCs w:val="36"/>
          <w:u w:val="single"/>
        </w:rPr>
        <w:lastRenderedPageBreak/>
        <w:t>Spécifications fonctionnelles</w:t>
      </w:r>
    </w:p>
    <w:p w:rsidR="00F259F5" w:rsidRPr="00306422" w:rsidRDefault="00F259F5">
      <w:pPr>
        <w:rPr>
          <w:rFonts w:ascii="Candara Light" w:hAnsi="Candara Light" w:cs="Times New Roman"/>
          <w:color w:val="FF0000"/>
          <w:sz w:val="36"/>
          <w:szCs w:val="36"/>
          <w:u w:val="single"/>
        </w:rPr>
      </w:pPr>
    </w:p>
    <w:p w:rsidR="003F09C4" w:rsidRPr="003F09C4" w:rsidRDefault="0029055D" w:rsidP="003F09C4">
      <w:pPr>
        <w:pStyle w:val="Paragraphedeliste"/>
        <w:numPr>
          <w:ilvl w:val="1"/>
          <w:numId w:val="38"/>
        </w:numPr>
        <w:rPr>
          <w:rFonts w:ascii="Candara Light" w:hAnsi="Candara Light" w:cs="Times New Roman"/>
          <w:b/>
          <w:color w:val="2E74B5" w:themeColor="accent1" w:themeShade="BF"/>
          <w:sz w:val="28"/>
          <w:szCs w:val="28"/>
          <w:u w:val="single"/>
        </w:rPr>
      </w:pPr>
      <w:r w:rsidRPr="00306422">
        <w:rPr>
          <w:rFonts w:ascii="Candara Light" w:hAnsi="Candara Light" w:cs="Times New Roman"/>
          <w:b/>
          <w:color w:val="2E74B5" w:themeColor="accent1" w:themeShade="BF"/>
          <w:sz w:val="28"/>
          <w:szCs w:val="28"/>
          <w:u w:val="single"/>
        </w:rPr>
        <w:t>Périmètre fonctionnel</w:t>
      </w:r>
    </w:p>
    <w:p w:rsidR="00F259F5" w:rsidRPr="00306422" w:rsidRDefault="003F09C4">
      <w:pPr>
        <w:rPr>
          <w:rFonts w:ascii="Candara Light" w:hAnsi="Candara Light" w:cs="Times New Roman"/>
          <w:color w:val="000000"/>
          <w:sz w:val="28"/>
          <w:szCs w:val="28"/>
          <w:u w:val="single"/>
        </w:rPr>
      </w:pPr>
      <w:r w:rsidRPr="00306422">
        <w:rPr>
          <w:noProof/>
          <w:lang w:eastAsia="fr-FR" w:bidi="ar-SA"/>
        </w:rPr>
        <mc:AlternateContent>
          <mc:Choice Requires="wpg">
            <w:drawing>
              <wp:inline distT="0" distB="0" distL="0" distR="0" wp14:anchorId="2C981F81" wp14:editId="62FD6137">
                <wp:extent cx="6001020" cy="4357990"/>
                <wp:effectExtent l="0" t="0" r="0" b="804560"/>
                <wp:docPr id="5" name="Diagramm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02260" y="0"/>
                          <a:ext cx="5198760" cy="5160249"/>
                          <a:chOff x="802260" y="0"/>
                          <a:chExt cx="5198760" cy="5160249"/>
                        </a:xfrm>
                      </wpg:grpSpPr>
                      <wps:wsp>
                        <wps:cNvPr id="6" name="Forme libre 4"/>
                        <wps:cNvSpPr/>
                        <wps:spPr>
                          <a:xfrm>
                            <a:off x="4519259" y="2966039"/>
                            <a:ext cx="246600" cy="9180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46973"/>
                              <a:gd name="f7" fmla="val 91440"/>
                              <a:gd name="f8" fmla="val 45720"/>
                              <a:gd name="f9" fmla="+- 0 0 0"/>
                              <a:gd name="f10" fmla="*/ f3 1 246973"/>
                              <a:gd name="f11" fmla="*/ f4 1 91440"/>
                              <a:gd name="f12" fmla="+- f7 0 f5"/>
                              <a:gd name="f13" fmla="+- f6 0 f5"/>
                              <a:gd name="f14" fmla="*/ f9 f0 1"/>
                              <a:gd name="f15" fmla="*/ f13 1 246973"/>
                              <a:gd name="f16" fmla="*/ f12 1 91440"/>
                              <a:gd name="f17" fmla="*/ 0 f13 1"/>
                              <a:gd name="f18" fmla="*/ 45720 f12 1"/>
                              <a:gd name="f19" fmla="*/ 246973 f13 1"/>
                              <a:gd name="f20" fmla="*/ f14 1 f2"/>
                              <a:gd name="f21" fmla="*/ f17 1 246973"/>
                              <a:gd name="f22" fmla="*/ f18 1 91440"/>
                              <a:gd name="f23" fmla="*/ f19 1 246973"/>
                              <a:gd name="f24" fmla="*/ f5 1 f15"/>
                              <a:gd name="f25" fmla="*/ f6 1 f15"/>
                              <a:gd name="f26" fmla="*/ f5 1 f16"/>
                              <a:gd name="f27" fmla="*/ f7 1 f16"/>
                              <a:gd name="f28" fmla="+- f20 0 f1"/>
                              <a:gd name="f29" fmla="*/ f21 1 f15"/>
                              <a:gd name="f30" fmla="*/ f22 1 f16"/>
                              <a:gd name="f31" fmla="*/ f23 1 f15"/>
                              <a:gd name="f32" fmla="*/ f24 f10 1"/>
                              <a:gd name="f33" fmla="*/ f25 f10 1"/>
                              <a:gd name="f34" fmla="*/ f27 f11 1"/>
                              <a:gd name="f35" fmla="*/ f26 f11 1"/>
                              <a:gd name="f36" fmla="*/ f29 f10 1"/>
                              <a:gd name="f37" fmla="*/ f30 f11 1"/>
                              <a:gd name="f38" fmla="*/ f31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8">
                                <a:pos x="f36" y="f37"/>
                              </a:cxn>
                              <a:cxn ang="f28">
                                <a:pos x="f38" y="f37"/>
                              </a:cxn>
                            </a:cxnLst>
                            <a:rect l="f32" t="f35" r="f33" b="f34"/>
                            <a:pathLst>
                              <a:path w="246973" h="91440">
                                <a:moveTo>
                                  <a:pt x="f5" y="f8"/>
                                </a:moveTo>
                                <a:lnTo>
                                  <a:pt x="f6" y="f8"/>
                                </a:lnTo>
                              </a:path>
                            </a:pathLst>
                          </a:custGeom>
                          <a:noFill/>
                          <a:ln w="12600" cap="flat">
                            <a:solidFill>
                              <a:srgbClr val="A4C0E3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:rsidR="003F09C4" w:rsidRDefault="003F09C4" w:rsidP="003F09C4"/>
                          </w:txbxContent>
                        </wps:txbx>
                        <wps:bodyPr vert="horz" wrap="square" lIns="130320" tIns="39240" rIns="130320" bIns="39240" anchor="ctr" anchorCtr="1" compatLnSpc="0">
                          <a:noAutofit/>
                        </wps:bodyPr>
                      </wps:wsp>
                      <wps:wsp>
                        <wps:cNvPr id="7" name="Forme libre 5"/>
                        <wps:cNvSpPr/>
                        <wps:spPr>
                          <a:xfrm>
                            <a:off x="3037139" y="2966039"/>
                            <a:ext cx="246600" cy="9180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46973"/>
                              <a:gd name="f7" fmla="val 91440"/>
                              <a:gd name="f8" fmla="val 45720"/>
                              <a:gd name="f9" fmla="+- 0 0 0"/>
                              <a:gd name="f10" fmla="*/ f3 1 246973"/>
                              <a:gd name="f11" fmla="*/ f4 1 91440"/>
                              <a:gd name="f12" fmla="+- f7 0 f5"/>
                              <a:gd name="f13" fmla="+- f6 0 f5"/>
                              <a:gd name="f14" fmla="*/ f9 f0 1"/>
                              <a:gd name="f15" fmla="*/ f13 1 246973"/>
                              <a:gd name="f16" fmla="*/ f12 1 91440"/>
                              <a:gd name="f17" fmla="*/ 0 f13 1"/>
                              <a:gd name="f18" fmla="*/ 45720 f12 1"/>
                              <a:gd name="f19" fmla="*/ 246973 f13 1"/>
                              <a:gd name="f20" fmla="*/ f14 1 f2"/>
                              <a:gd name="f21" fmla="*/ f17 1 246973"/>
                              <a:gd name="f22" fmla="*/ f18 1 91440"/>
                              <a:gd name="f23" fmla="*/ f19 1 246973"/>
                              <a:gd name="f24" fmla="*/ f5 1 f15"/>
                              <a:gd name="f25" fmla="*/ f6 1 f15"/>
                              <a:gd name="f26" fmla="*/ f5 1 f16"/>
                              <a:gd name="f27" fmla="*/ f7 1 f16"/>
                              <a:gd name="f28" fmla="+- f20 0 f1"/>
                              <a:gd name="f29" fmla="*/ f21 1 f15"/>
                              <a:gd name="f30" fmla="*/ f22 1 f16"/>
                              <a:gd name="f31" fmla="*/ f23 1 f15"/>
                              <a:gd name="f32" fmla="*/ f24 f10 1"/>
                              <a:gd name="f33" fmla="*/ f25 f10 1"/>
                              <a:gd name="f34" fmla="*/ f27 f11 1"/>
                              <a:gd name="f35" fmla="*/ f26 f11 1"/>
                              <a:gd name="f36" fmla="*/ f29 f10 1"/>
                              <a:gd name="f37" fmla="*/ f30 f11 1"/>
                              <a:gd name="f38" fmla="*/ f31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8">
                                <a:pos x="f36" y="f37"/>
                              </a:cxn>
                              <a:cxn ang="f28">
                                <a:pos x="f38" y="f37"/>
                              </a:cxn>
                            </a:cxnLst>
                            <a:rect l="f32" t="f35" r="f33" b="f34"/>
                            <a:pathLst>
                              <a:path w="246973" h="91440">
                                <a:moveTo>
                                  <a:pt x="f5" y="f8"/>
                                </a:moveTo>
                                <a:lnTo>
                                  <a:pt x="f6" y="f8"/>
                                </a:lnTo>
                              </a:path>
                            </a:pathLst>
                          </a:custGeom>
                          <a:noFill/>
                          <a:ln w="12600" cap="flat">
                            <a:solidFill>
                              <a:srgbClr val="91B5DE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:rsidR="003F09C4" w:rsidRDefault="003F09C4" w:rsidP="003F09C4"/>
                          </w:txbxContent>
                        </wps:txbx>
                        <wps:bodyPr vert="horz" wrap="square" lIns="130320" tIns="39240" rIns="130320" bIns="39240" anchor="ctr" anchorCtr="1" compatLnSpc="0">
                          <a:noAutofit/>
                        </wps:bodyPr>
                      </wps:wsp>
                      <wps:wsp>
                        <wps:cNvPr id="8" name="Forme libre 6"/>
                        <wps:cNvSpPr/>
                        <wps:spPr>
                          <a:xfrm>
                            <a:off x="1555740" y="2188080"/>
                            <a:ext cx="246600" cy="82404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46973"/>
                              <a:gd name="f7" fmla="val 823559"/>
                              <a:gd name="f8" fmla="val 123486"/>
                              <a:gd name="f9" fmla="+- 0 0 0"/>
                              <a:gd name="f10" fmla="*/ f3 1 246973"/>
                              <a:gd name="f11" fmla="*/ f4 1 823559"/>
                              <a:gd name="f12" fmla="+- f7 0 f5"/>
                              <a:gd name="f13" fmla="+- f6 0 f5"/>
                              <a:gd name="f14" fmla="*/ f9 f0 1"/>
                              <a:gd name="f15" fmla="*/ f13 1 246973"/>
                              <a:gd name="f16" fmla="*/ f12 1 823559"/>
                              <a:gd name="f17" fmla="*/ 0 f13 1"/>
                              <a:gd name="f18" fmla="*/ 0 f12 1"/>
                              <a:gd name="f19" fmla="*/ 123486 f13 1"/>
                              <a:gd name="f20" fmla="*/ 823559 f12 1"/>
                              <a:gd name="f21" fmla="*/ 246973 f13 1"/>
                              <a:gd name="f22" fmla="*/ f14 1 f2"/>
                              <a:gd name="f23" fmla="*/ f17 1 246973"/>
                              <a:gd name="f24" fmla="*/ f18 1 823559"/>
                              <a:gd name="f25" fmla="*/ f19 1 246973"/>
                              <a:gd name="f26" fmla="*/ f20 1 823559"/>
                              <a:gd name="f27" fmla="*/ f21 1 246973"/>
                              <a:gd name="f28" fmla="*/ f5 1 f15"/>
                              <a:gd name="f29" fmla="*/ f6 1 f15"/>
                              <a:gd name="f30" fmla="*/ f5 1 f16"/>
                              <a:gd name="f31" fmla="*/ f7 1 f16"/>
                              <a:gd name="f32" fmla="+- f22 0 f1"/>
                              <a:gd name="f33" fmla="*/ f23 1 f15"/>
                              <a:gd name="f34" fmla="*/ f24 1 f16"/>
                              <a:gd name="f35" fmla="*/ f25 1 f15"/>
                              <a:gd name="f36" fmla="*/ f26 1 f16"/>
                              <a:gd name="f37" fmla="*/ f27 1 f15"/>
                              <a:gd name="f38" fmla="*/ f28 f10 1"/>
                              <a:gd name="f39" fmla="*/ f29 f10 1"/>
                              <a:gd name="f40" fmla="*/ f31 f11 1"/>
                              <a:gd name="f41" fmla="*/ f30 f11 1"/>
                              <a:gd name="f42" fmla="*/ f33 f10 1"/>
                              <a:gd name="f43" fmla="*/ f34 f11 1"/>
                              <a:gd name="f44" fmla="*/ f35 f10 1"/>
                              <a:gd name="f45" fmla="*/ f36 f11 1"/>
                              <a:gd name="f46" fmla="*/ f37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32">
                                <a:pos x="f42" y="f43"/>
                              </a:cxn>
                              <a:cxn ang="f32">
                                <a:pos x="f44" y="f43"/>
                              </a:cxn>
                              <a:cxn ang="f32">
                                <a:pos x="f44" y="f45"/>
                              </a:cxn>
                              <a:cxn ang="f32">
                                <a:pos x="f46" y="f45"/>
                              </a:cxn>
                            </a:cxnLst>
                            <a:rect l="f38" t="f41" r="f39" b="f40"/>
                            <a:pathLst>
                              <a:path w="246973" h="823559">
                                <a:moveTo>
                                  <a:pt x="f5" y="f5"/>
                                </a:moveTo>
                                <a:lnTo>
                                  <a:pt x="f8" y="f5"/>
                                </a:lnTo>
                                <a:lnTo>
                                  <a:pt x="f8" y="f7"/>
                                </a:lnTo>
                                <a:lnTo>
                                  <a:pt x="f6" y="f7"/>
                                </a:lnTo>
                              </a:path>
                            </a:pathLst>
                          </a:custGeom>
                          <a:noFill/>
                          <a:ln w="12600" cap="flat">
                            <a:solidFill>
                              <a:srgbClr val="5F9CD5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:rsidR="003F09C4" w:rsidRDefault="003F09C4" w:rsidP="003F09C4"/>
                          </w:txbxContent>
                        </wps:txbx>
                        <wps:bodyPr vert="horz" wrap="square" lIns="114840" tIns="390600" rIns="114840" bIns="390600" anchor="ctr" anchorCtr="1" compatLnSpc="0">
                          <a:noAutofit/>
                        </wps:bodyPr>
                      </wps:wsp>
                      <wps:wsp>
                        <wps:cNvPr id="9" name="Forme libre 7"/>
                        <wps:cNvSpPr/>
                        <wps:spPr>
                          <a:xfrm>
                            <a:off x="4519259" y="2495520"/>
                            <a:ext cx="246600" cy="9180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46973"/>
                              <a:gd name="f7" fmla="val 91440"/>
                              <a:gd name="f8" fmla="val 45720"/>
                              <a:gd name="f9" fmla="+- 0 0 0"/>
                              <a:gd name="f10" fmla="*/ f3 1 246973"/>
                              <a:gd name="f11" fmla="*/ f4 1 91440"/>
                              <a:gd name="f12" fmla="+- f7 0 f5"/>
                              <a:gd name="f13" fmla="+- f6 0 f5"/>
                              <a:gd name="f14" fmla="*/ f9 f0 1"/>
                              <a:gd name="f15" fmla="*/ f13 1 246973"/>
                              <a:gd name="f16" fmla="*/ f12 1 91440"/>
                              <a:gd name="f17" fmla="*/ 0 f13 1"/>
                              <a:gd name="f18" fmla="*/ 45720 f12 1"/>
                              <a:gd name="f19" fmla="*/ 246973 f13 1"/>
                              <a:gd name="f20" fmla="*/ f14 1 f2"/>
                              <a:gd name="f21" fmla="*/ f17 1 246973"/>
                              <a:gd name="f22" fmla="*/ f18 1 91440"/>
                              <a:gd name="f23" fmla="*/ f19 1 246973"/>
                              <a:gd name="f24" fmla="*/ f5 1 f15"/>
                              <a:gd name="f25" fmla="*/ f6 1 f15"/>
                              <a:gd name="f26" fmla="*/ f5 1 f16"/>
                              <a:gd name="f27" fmla="*/ f7 1 f16"/>
                              <a:gd name="f28" fmla="+- f20 0 f1"/>
                              <a:gd name="f29" fmla="*/ f21 1 f15"/>
                              <a:gd name="f30" fmla="*/ f22 1 f16"/>
                              <a:gd name="f31" fmla="*/ f23 1 f15"/>
                              <a:gd name="f32" fmla="*/ f24 f10 1"/>
                              <a:gd name="f33" fmla="*/ f25 f10 1"/>
                              <a:gd name="f34" fmla="*/ f27 f11 1"/>
                              <a:gd name="f35" fmla="*/ f26 f11 1"/>
                              <a:gd name="f36" fmla="*/ f29 f10 1"/>
                              <a:gd name="f37" fmla="*/ f30 f11 1"/>
                              <a:gd name="f38" fmla="*/ f31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8">
                                <a:pos x="f36" y="f37"/>
                              </a:cxn>
                              <a:cxn ang="f28">
                                <a:pos x="f38" y="f37"/>
                              </a:cxn>
                            </a:cxnLst>
                            <a:rect l="f32" t="f35" r="f33" b="f34"/>
                            <a:pathLst>
                              <a:path w="246973" h="91440">
                                <a:moveTo>
                                  <a:pt x="f5" y="f8"/>
                                </a:moveTo>
                                <a:lnTo>
                                  <a:pt x="f6" y="f8"/>
                                </a:lnTo>
                              </a:path>
                            </a:pathLst>
                          </a:custGeom>
                          <a:noFill/>
                          <a:ln w="12600" cap="flat">
                            <a:solidFill>
                              <a:srgbClr val="A4C0E3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:rsidR="003F09C4" w:rsidRDefault="003F09C4" w:rsidP="003F09C4"/>
                          </w:txbxContent>
                        </wps:txbx>
                        <wps:bodyPr vert="horz" wrap="square" lIns="130320" tIns="39240" rIns="130320" bIns="39240" anchor="ctr" anchorCtr="1" compatLnSpc="0">
                          <a:noAutofit/>
                        </wps:bodyPr>
                      </wps:wsp>
                      <wps:wsp>
                        <wps:cNvPr id="10" name="Forme libre 8"/>
                        <wps:cNvSpPr/>
                        <wps:spPr>
                          <a:xfrm>
                            <a:off x="3037139" y="1364760"/>
                            <a:ext cx="246600" cy="117612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46973"/>
                              <a:gd name="f7" fmla="val 1176514"/>
                              <a:gd name="f8" fmla="val 123486"/>
                              <a:gd name="f9" fmla="+- 0 0 0"/>
                              <a:gd name="f10" fmla="*/ f3 1 246973"/>
                              <a:gd name="f11" fmla="*/ f4 1 1176514"/>
                              <a:gd name="f12" fmla="+- f7 0 f5"/>
                              <a:gd name="f13" fmla="+- f6 0 f5"/>
                              <a:gd name="f14" fmla="*/ f9 f0 1"/>
                              <a:gd name="f15" fmla="*/ f13 1 246973"/>
                              <a:gd name="f16" fmla="*/ f12 1 1176514"/>
                              <a:gd name="f17" fmla="*/ 0 f13 1"/>
                              <a:gd name="f18" fmla="*/ 0 f12 1"/>
                              <a:gd name="f19" fmla="*/ 123486 f13 1"/>
                              <a:gd name="f20" fmla="*/ 1176514 f12 1"/>
                              <a:gd name="f21" fmla="*/ 246973 f13 1"/>
                              <a:gd name="f22" fmla="*/ f14 1 f2"/>
                              <a:gd name="f23" fmla="*/ f17 1 246973"/>
                              <a:gd name="f24" fmla="*/ f18 1 1176514"/>
                              <a:gd name="f25" fmla="*/ f19 1 246973"/>
                              <a:gd name="f26" fmla="*/ f20 1 1176514"/>
                              <a:gd name="f27" fmla="*/ f21 1 246973"/>
                              <a:gd name="f28" fmla="*/ f5 1 f15"/>
                              <a:gd name="f29" fmla="*/ f6 1 f15"/>
                              <a:gd name="f30" fmla="*/ f5 1 f16"/>
                              <a:gd name="f31" fmla="*/ f7 1 f16"/>
                              <a:gd name="f32" fmla="+- f22 0 f1"/>
                              <a:gd name="f33" fmla="*/ f23 1 f15"/>
                              <a:gd name="f34" fmla="*/ f24 1 f16"/>
                              <a:gd name="f35" fmla="*/ f25 1 f15"/>
                              <a:gd name="f36" fmla="*/ f26 1 f16"/>
                              <a:gd name="f37" fmla="*/ f27 1 f15"/>
                              <a:gd name="f38" fmla="*/ f28 f10 1"/>
                              <a:gd name="f39" fmla="*/ f29 f10 1"/>
                              <a:gd name="f40" fmla="*/ f31 f11 1"/>
                              <a:gd name="f41" fmla="*/ f30 f11 1"/>
                              <a:gd name="f42" fmla="*/ f33 f10 1"/>
                              <a:gd name="f43" fmla="*/ f34 f11 1"/>
                              <a:gd name="f44" fmla="*/ f35 f10 1"/>
                              <a:gd name="f45" fmla="*/ f36 f11 1"/>
                              <a:gd name="f46" fmla="*/ f37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32">
                                <a:pos x="f42" y="f43"/>
                              </a:cxn>
                              <a:cxn ang="f32">
                                <a:pos x="f44" y="f43"/>
                              </a:cxn>
                              <a:cxn ang="f32">
                                <a:pos x="f44" y="f45"/>
                              </a:cxn>
                              <a:cxn ang="f32">
                                <a:pos x="f46" y="f45"/>
                              </a:cxn>
                            </a:cxnLst>
                            <a:rect l="f38" t="f41" r="f39" b="f40"/>
                            <a:pathLst>
                              <a:path w="246973" h="1176514">
                                <a:moveTo>
                                  <a:pt x="f5" y="f5"/>
                                </a:moveTo>
                                <a:lnTo>
                                  <a:pt x="f8" y="f5"/>
                                </a:lnTo>
                                <a:lnTo>
                                  <a:pt x="f8" y="f7"/>
                                </a:lnTo>
                                <a:lnTo>
                                  <a:pt x="f6" y="f7"/>
                                </a:lnTo>
                              </a:path>
                            </a:pathLst>
                          </a:custGeom>
                          <a:noFill/>
                          <a:ln w="12600" cap="flat">
                            <a:solidFill>
                              <a:srgbClr val="91B5DE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:rsidR="003F09C4" w:rsidRDefault="003F09C4" w:rsidP="003F09C4"/>
                          </w:txbxContent>
                        </wps:txbx>
                        <wps:bodyPr vert="horz" wrap="square" lIns="106200" tIns="558000" rIns="106200" bIns="558000" anchor="ctr" anchorCtr="1" compatLnSpc="0">
                          <a:noAutofit/>
                        </wps:bodyPr>
                      </wps:wsp>
                      <wps:wsp>
                        <wps:cNvPr id="11" name="Forme libre 9"/>
                        <wps:cNvSpPr/>
                        <wps:spPr>
                          <a:xfrm>
                            <a:off x="4519259" y="1364760"/>
                            <a:ext cx="246600" cy="70560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46973"/>
                              <a:gd name="f7" fmla="val 705908"/>
                              <a:gd name="f8" fmla="val 123486"/>
                              <a:gd name="f9" fmla="+- 0 0 0"/>
                              <a:gd name="f10" fmla="*/ f3 1 246973"/>
                              <a:gd name="f11" fmla="*/ f4 1 705908"/>
                              <a:gd name="f12" fmla="+- f7 0 f5"/>
                              <a:gd name="f13" fmla="+- f6 0 f5"/>
                              <a:gd name="f14" fmla="*/ f9 f0 1"/>
                              <a:gd name="f15" fmla="*/ f13 1 246973"/>
                              <a:gd name="f16" fmla="*/ f12 1 705908"/>
                              <a:gd name="f17" fmla="*/ 0 f13 1"/>
                              <a:gd name="f18" fmla="*/ 0 f12 1"/>
                              <a:gd name="f19" fmla="*/ 123486 f13 1"/>
                              <a:gd name="f20" fmla="*/ 705908 f12 1"/>
                              <a:gd name="f21" fmla="*/ 246973 f13 1"/>
                              <a:gd name="f22" fmla="*/ f14 1 f2"/>
                              <a:gd name="f23" fmla="*/ f17 1 246973"/>
                              <a:gd name="f24" fmla="*/ f18 1 705908"/>
                              <a:gd name="f25" fmla="*/ f19 1 246973"/>
                              <a:gd name="f26" fmla="*/ f20 1 705908"/>
                              <a:gd name="f27" fmla="*/ f21 1 246973"/>
                              <a:gd name="f28" fmla="*/ f5 1 f15"/>
                              <a:gd name="f29" fmla="*/ f6 1 f15"/>
                              <a:gd name="f30" fmla="*/ f5 1 f16"/>
                              <a:gd name="f31" fmla="*/ f7 1 f16"/>
                              <a:gd name="f32" fmla="+- f22 0 f1"/>
                              <a:gd name="f33" fmla="*/ f23 1 f15"/>
                              <a:gd name="f34" fmla="*/ f24 1 f16"/>
                              <a:gd name="f35" fmla="*/ f25 1 f15"/>
                              <a:gd name="f36" fmla="*/ f26 1 f16"/>
                              <a:gd name="f37" fmla="*/ f27 1 f15"/>
                              <a:gd name="f38" fmla="*/ f28 f10 1"/>
                              <a:gd name="f39" fmla="*/ f29 f10 1"/>
                              <a:gd name="f40" fmla="*/ f31 f11 1"/>
                              <a:gd name="f41" fmla="*/ f30 f11 1"/>
                              <a:gd name="f42" fmla="*/ f33 f10 1"/>
                              <a:gd name="f43" fmla="*/ f34 f11 1"/>
                              <a:gd name="f44" fmla="*/ f35 f10 1"/>
                              <a:gd name="f45" fmla="*/ f36 f11 1"/>
                              <a:gd name="f46" fmla="*/ f37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32">
                                <a:pos x="f42" y="f43"/>
                              </a:cxn>
                              <a:cxn ang="f32">
                                <a:pos x="f44" y="f43"/>
                              </a:cxn>
                              <a:cxn ang="f32">
                                <a:pos x="f44" y="f45"/>
                              </a:cxn>
                              <a:cxn ang="f32">
                                <a:pos x="f46" y="f45"/>
                              </a:cxn>
                            </a:cxnLst>
                            <a:rect l="f38" t="f41" r="f39" b="f40"/>
                            <a:pathLst>
                              <a:path w="246973" h="705908">
                                <a:moveTo>
                                  <a:pt x="f5" y="f5"/>
                                </a:moveTo>
                                <a:lnTo>
                                  <a:pt x="f8" y="f5"/>
                                </a:lnTo>
                                <a:lnTo>
                                  <a:pt x="f8" y="f7"/>
                                </a:lnTo>
                                <a:lnTo>
                                  <a:pt x="f6" y="f7"/>
                                </a:lnTo>
                              </a:path>
                            </a:pathLst>
                          </a:custGeom>
                          <a:noFill/>
                          <a:ln w="12600" cap="flat">
                            <a:solidFill>
                              <a:srgbClr val="A4C0E3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:rsidR="003F09C4" w:rsidRDefault="003F09C4" w:rsidP="003F09C4"/>
                          </w:txbxContent>
                        </wps:txbx>
                        <wps:bodyPr vert="horz" wrap="square" lIns="117360" tIns="334080" rIns="117360" bIns="334080" anchor="ctr" anchorCtr="1" compatLnSpc="0">
                          <a:noAutofit/>
                        </wps:bodyPr>
                      </wps:wsp>
                      <wps:wsp>
                        <wps:cNvPr id="12" name="Forme libre 10"/>
                        <wps:cNvSpPr/>
                        <wps:spPr>
                          <a:xfrm>
                            <a:off x="4519259" y="1364760"/>
                            <a:ext cx="246600" cy="23508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46973"/>
                              <a:gd name="f7" fmla="val 235302"/>
                              <a:gd name="f8" fmla="val 123486"/>
                              <a:gd name="f9" fmla="+- 0 0 0"/>
                              <a:gd name="f10" fmla="*/ f3 1 246973"/>
                              <a:gd name="f11" fmla="*/ f4 1 235302"/>
                              <a:gd name="f12" fmla="+- f7 0 f5"/>
                              <a:gd name="f13" fmla="+- f6 0 f5"/>
                              <a:gd name="f14" fmla="*/ f9 f0 1"/>
                              <a:gd name="f15" fmla="*/ f13 1 246973"/>
                              <a:gd name="f16" fmla="*/ f12 1 235302"/>
                              <a:gd name="f17" fmla="*/ 0 f13 1"/>
                              <a:gd name="f18" fmla="*/ 0 f12 1"/>
                              <a:gd name="f19" fmla="*/ 123486 f13 1"/>
                              <a:gd name="f20" fmla="*/ 235302 f12 1"/>
                              <a:gd name="f21" fmla="*/ 246973 f13 1"/>
                              <a:gd name="f22" fmla="*/ f14 1 f2"/>
                              <a:gd name="f23" fmla="*/ f17 1 246973"/>
                              <a:gd name="f24" fmla="*/ f18 1 235302"/>
                              <a:gd name="f25" fmla="*/ f19 1 246973"/>
                              <a:gd name="f26" fmla="*/ f20 1 235302"/>
                              <a:gd name="f27" fmla="*/ f21 1 246973"/>
                              <a:gd name="f28" fmla="*/ f5 1 f15"/>
                              <a:gd name="f29" fmla="*/ f6 1 f15"/>
                              <a:gd name="f30" fmla="*/ f5 1 f16"/>
                              <a:gd name="f31" fmla="*/ f7 1 f16"/>
                              <a:gd name="f32" fmla="+- f22 0 f1"/>
                              <a:gd name="f33" fmla="*/ f23 1 f15"/>
                              <a:gd name="f34" fmla="*/ f24 1 f16"/>
                              <a:gd name="f35" fmla="*/ f25 1 f15"/>
                              <a:gd name="f36" fmla="*/ f26 1 f16"/>
                              <a:gd name="f37" fmla="*/ f27 1 f15"/>
                              <a:gd name="f38" fmla="*/ f28 f10 1"/>
                              <a:gd name="f39" fmla="*/ f29 f10 1"/>
                              <a:gd name="f40" fmla="*/ f31 f11 1"/>
                              <a:gd name="f41" fmla="*/ f30 f11 1"/>
                              <a:gd name="f42" fmla="*/ f33 f10 1"/>
                              <a:gd name="f43" fmla="*/ f34 f11 1"/>
                              <a:gd name="f44" fmla="*/ f35 f10 1"/>
                              <a:gd name="f45" fmla="*/ f36 f11 1"/>
                              <a:gd name="f46" fmla="*/ f37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32">
                                <a:pos x="f42" y="f43"/>
                              </a:cxn>
                              <a:cxn ang="f32">
                                <a:pos x="f44" y="f43"/>
                              </a:cxn>
                              <a:cxn ang="f32">
                                <a:pos x="f44" y="f45"/>
                              </a:cxn>
                              <a:cxn ang="f32">
                                <a:pos x="f46" y="f45"/>
                              </a:cxn>
                            </a:cxnLst>
                            <a:rect l="f38" t="f41" r="f39" b="f40"/>
                            <a:pathLst>
                              <a:path w="246973" h="235302">
                                <a:moveTo>
                                  <a:pt x="f5" y="f5"/>
                                </a:moveTo>
                                <a:lnTo>
                                  <a:pt x="f8" y="f5"/>
                                </a:lnTo>
                                <a:lnTo>
                                  <a:pt x="f8" y="f7"/>
                                </a:lnTo>
                                <a:lnTo>
                                  <a:pt x="f6" y="f7"/>
                                </a:lnTo>
                              </a:path>
                            </a:pathLst>
                          </a:custGeom>
                          <a:noFill/>
                          <a:ln w="12600" cap="flat">
                            <a:solidFill>
                              <a:srgbClr val="A4C0E3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:rsidR="003F09C4" w:rsidRDefault="003F09C4" w:rsidP="003F09C4"/>
                          </w:txbxContent>
                        </wps:txbx>
                        <wps:bodyPr vert="horz" wrap="square" lIns="127800" tIns="109080" rIns="127800" bIns="109080" anchor="ctr" anchorCtr="1" compatLnSpc="0">
                          <a:noAutofit/>
                        </wps:bodyPr>
                      </wps:wsp>
                      <wps:wsp>
                        <wps:cNvPr id="13" name="Forme libre 11"/>
                        <wps:cNvSpPr/>
                        <wps:spPr>
                          <a:xfrm>
                            <a:off x="4519259" y="1128960"/>
                            <a:ext cx="246600" cy="23508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46973"/>
                              <a:gd name="f7" fmla="val 235302"/>
                              <a:gd name="f8" fmla="val 123486"/>
                              <a:gd name="f9" fmla="+- 0 0 0"/>
                              <a:gd name="f10" fmla="*/ f3 1 246973"/>
                              <a:gd name="f11" fmla="*/ f4 1 235302"/>
                              <a:gd name="f12" fmla="+- f7 0 f5"/>
                              <a:gd name="f13" fmla="+- f6 0 f5"/>
                              <a:gd name="f14" fmla="*/ f9 f0 1"/>
                              <a:gd name="f15" fmla="*/ f13 1 246973"/>
                              <a:gd name="f16" fmla="*/ f12 1 235302"/>
                              <a:gd name="f17" fmla="*/ 0 f13 1"/>
                              <a:gd name="f18" fmla="*/ 235302 f12 1"/>
                              <a:gd name="f19" fmla="*/ 123486 f13 1"/>
                              <a:gd name="f20" fmla="*/ 0 f12 1"/>
                              <a:gd name="f21" fmla="*/ 246973 f13 1"/>
                              <a:gd name="f22" fmla="*/ f14 1 f2"/>
                              <a:gd name="f23" fmla="*/ f17 1 246973"/>
                              <a:gd name="f24" fmla="*/ f18 1 235302"/>
                              <a:gd name="f25" fmla="*/ f19 1 246973"/>
                              <a:gd name="f26" fmla="*/ f20 1 235302"/>
                              <a:gd name="f27" fmla="*/ f21 1 246973"/>
                              <a:gd name="f28" fmla="*/ f5 1 f15"/>
                              <a:gd name="f29" fmla="*/ f6 1 f15"/>
                              <a:gd name="f30" fmla="*/ f5 1 f16"/>
                              <a:gd name="f31" fmla="*/ f7 1 f16"/>
                              <a:gd name="f32" fmla="+- f22 0 f1"/>
                              <a:gd name="f33" fmla="*/ f23 1 f15"/>
                              <a:gd name="f34" fmla="*/ f24 1 f16"/>
                              <a:gd name="f35" fmla="*/ f25 1 f15"/>
                              <a:gd name="f36" fmla="*/ f26 1 f16"/>
                              <a:gd name="f37" fmla="*/ f27 1 f15"/>
                              <a:gd name="f38" fmla="*/ f28 f10 1"/>
                              <a:gd name="f39" fmla="*/ f29 f10 1"/>
                              <a:gd name="f40" fmla="*/ f31 f11 1"/>
                              <a:gd name="f41" fmla="*/ f30 f11 1"/>
                              <a:gd name="f42" fmla="*/ f33 f10 1"/>
                              <a:gd name="f43" fmla="*/ f34 f11 1"/>
                              <a:gd name="f44" fmla="*/ f35 f10 1"/>
                              <a:gd name="f45" fmla="*/ f36 f11 1"/>
                              <a:gd name="f46" fmla="*/ f37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32">
                                <a:pos x="f42" y="f43"/>
                              </a:cxn>
                              <a:cxn ang="f32">
                                <a:pos x="f44" y="f43"/>
                              </a:cxn>
                              <a:cxn ang="f32">
                                <a:pos x="f44" y="f45"/>
                              </a:cxn>
                              <a:cxn ang="f32">
                                <a:pos x="f46" y="f45"/>
                              </a:cxn>
                            </a:cxnLst>
                            <a:rect l="f38" t="f41" r="f39" b="f40"/>
                            <a:pathLst>
                              <a:path w="246973" h="235302">
                                <a:moveTo>
                                  <a:pt x="f5" y="f7"/>
                                </a:moveTo>
                                <a:lnTo>
                                  <a:pt x="f8" y="f7"/>
                                </a:lnTo>
                                <a:lnTo>
                                  <a:pt x="f8" y="f5"/>
                                </a:lnTo>
                                <a:lnTo>
                                  <a:pt x="f6" y="f5"/>
                                </a:lnTo>
                              </a:path>
                            </a:pathLst>
                          </a:custGeom>
                          <a:noFill/>
                          <a:ln w="12600" cap="flat">
                            <a:solidFill>
                              <a:srgbClr val="A4C0E3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:rsidR="003F09C4" w:rsidRDefault="003F09C4" w:rsidP="003F09C4"/>
                          </w:txbxContent>
                        </wps:txbx>
                        <wps:bodyPr vert="horz" wrap="square" lIns="127800" tIns="109080" rIns="127800" bIns="109080" anchor="ctr" anchorCtr="1" compatLnSpc="0">
                          <a:noAutofit/>
                        </wps:bodyPr>
                      </wps:wsp>
                      <wps:wsp>
                        <wps:cNvPr id="14" name="Forme libre 12"/>
                        <wps:cNvSpPr/>
                        <wps:spPr>
                          <a:xfrm>
                            <a:off x="4519259" y="658440"/>
                            <a:ext cx="246600" cy="70560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46973"/>
                              <a:gd name="f7" fmla="val 705908"/>
                              <a:gd name="f8" fmla="val 123486"/>
                              <a:gd name="f9" fmla="+- 0 0 0"/>
                              <a:gd name="f10" fmla="*/ f3 1 246973"/>
                              <a:gd name="f11" fmla="*/ f4 1 705908"/>
                              <a:gd name="f12" fmla="+- f7 0 f5"/>
                              <a:gd name="f13" fmla="+- f6 0 f5"/>
                              <a:gd name="f14" fmla="*/ f9 f0 1"/>
                              <a:gd name="f15" fmla="*/ f13 1 246973"/>
                              <a:gd name="f16" fmla="*/ f12 1 705908"/>
                              <a:gd name="f17" fmla="*/ 0 f13 1"/>
                              <a:gd name="f18" fmla="*/ 705908 f12 1"/>
                              <a:gd name="f19" fmla="*/ 123486 f13 1"/>
                              <a:gd name="f20" fmla="*/ 0 f12 1"/>
                              <a:gd name="f21" fmla="*/ 246973 f13 1"/>
                              <a:gd name="f22" fmla="*/ f14 1 f2"/>
                              <a:gd name="f23" fmla="*/ f17 1 246973"/>
                              <a:gd name="f24" fmla="*/ f18 1 705908"/>
                              <a:gd name="f25" fmla="*/ f19 1 246973"/>
                              <a:gd name="f26" fmla="*/ f20 1 705908"/>
                              <a:gd name="f27" fmla="*/ f21 1 246973"/>
                              <a:gd name="f28" fmla="*/ f5 1 f15"/>
                              <a:gd name="f29" fmla="*/ f6 1 f15"/>
                              <a:gd name="f30" fmla="*/ f5 1 f16"/>
                              <a:gd name="f31" fmla="*/ f7 1 f16"/>
                              <a:gd name="f32" fmla="+- f22 0 f1"/>
                              <a:gd name="f33" fmla="*/ f23 1 f15"/>
                              <a:gd name="f34" fmla="*/ f24 1 f16"/>
                              <a:gd name="f35" fmla="*/ f25 1 f15"/>
                              <a:gd name="f36" fmla="*/ f26 1 f16"/>
                              <a:gd name="f37" fmla="*/ f27 1 f15"/>
                              <a:gd name="f38" fmla="*/ f28 f10 1"/>
                              <a:gd name="f39" fmla="*/ f29 f10 1"/>
                              <a:gd name="f40" fmla="*/ f31 f11 1"/>
                              <a:gd name="f41" fmla="*/ f30 f11 1"/>
                              <a:gd name="f42" fmla="*/ f33 f10 1"/>
                              <a:gd name="f43" fmla="*/ f34 f11 1"/>
                              <a:gd name="f44" fmla="*/ f35 f10 1"/>
                              <a:gd name="f45" fmla="*/ f36 f11 1"/>
                              <a:gd name="f46" fmla="*/ f37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32">
                                <a:pos x="f42" y="f43"/>
                              </a:cxn>
                              <a:cxn ang="f32">
                                <a:pos x="f44" y="f43"/>
                              </a:cxn>
                              <a:cxn ang="f32">
                                <a:pos x="f44" y="f45"/>
                              </a:cxn>
                              <a:cxn ang="f32">
                                <a:pos x="f46" y="f45"/>
                              </a:cxn>
                            </a:cxnLst>
                            <a:rect l="f38" t="f41" r="f39" b="f40"/>
                            <a:pathLst>
                              <a:path w="246973" h="705908">
                                <a:moveTo>
                                  <a:pt x="f5" y="f7"/>
                                </a:moveTo>
                                <a:lnTo>
                                  <a:pt x="f8" y="f7"/>
                                </a:lnTo>
                                <a:lnTo>
                                  <a:pt x="f8" y="f5"/>
                                </a:lnTo>
                                <a:lnTo>
                                  <a:pt x="f6" y="f5"/>
                                </a:lnTo>
                              </a:path>
                            </a:pathLst>
                          </a:custGeom>
                          <a:noFill/>
                          <a:ln w="12600" cap="flat">
                            <a:solidFill>
                              <a:srgbClr val="A4C0E3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:rsidR="003F09C4" w:rsidRDefault="003F09C4" w:rsidP="003F09C4"/>
                          </w:txbxContent>
                        </wps:txbx>
                        <wps:bodyPr vert="horz" wrap="square" lIns="117360" tIns="334080" rIns="117360" bIns="334080" anchor="ctr" anchorCtr="1" compatLnSpc="0">
                          <a:noAutofit/>
                        </wps:bodyPr>
                      </wps:wsp>
                      <wps:wsp>
                        <wps:cNvPr id="15" name="Forme libre 13"/>
                        <wps:cNvSpPr/>
                        <wps:spPr>
                          <a:xfrm>
                            <a:off x="3037139" y="1319040"/>
                            <a:ext cx="246600" cy="9180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46973"/>
                              <a:gd name="f7" fmla="val 91440"/>
                              <a:gd name="f8" fmla="val 45720"/>
                              <a:gd name="f9" fmla="+- 0 0 0"/>
                              <a:gd name="f10" fmla="*/ f3 1 246973"/>
                              <a:gd name="f11" fmla="*/ f4 1 91440"/>
                              <a:gd name="f12" fmla="+- f7 0 f5"/>
                              <a:gd name="f13" fmla="+- f6 0 f5"/>
                              <a:gd name="f14" fmla="*/ f9 f0 1"/>
                              <a:gd name="f15" fmla="*/ f13 1 246973"/>
                              <a:gd name="f16" fmla="*/ f12 1 91440"/>
                              <a:gd name="f17" fmla="*/ 0 f13 1"/>
                              <a:gd name="f18" fmla="*/ 45720 f12 1"/>
                              <a:gd name="f19" fmla="*/ 246973 f13 1"/>
                              <a:gd name="f20" fmla="*/ f14 1 f2"/>
                              <a:gd name="f21" fmla="*/ f17 1 246973"/>
                              <a:gd name="f22" fmla="*/ f18 1 91440"/>
                              <a:gd name="f23" fmla="*/ f19 1 246973"/>
                              <a:gd name="f24" fmla="*/ f5 1 f15"/>
                              <a:gd name="f25" fmla="*/ f6 1 f15"/>
                              <a:gd name="f26" fmla="*/ f5 1 f16"/>
                              <a:gd name="f27" fmla="*/ f7 1 f16"/>
                              <a:gd name="f28" fmla="+- f20 0 f1"/>
                              <a:gd name="f29" fmla="*/ f21 1 f15"/>
                              <a:gd name="f30" fmla="*/ f22 1 f16"/>
                              <a:gd name="f31" fmla="*/ f23 1 f15"/>
                              <a:gd name="f32" fmla="*/ f24 f10 1"/>
                              <a:gd name="f33" fmla="*/ f25 f10 1"/>
                              <a:gd name="f34" fmla="*/ f27 f11 1"/>
                              <a:gd name="f35" fmla="*/ f26 f11 1"/>
                              <a:gd name="f36" fmla="*/ f29 f10 1"/>
                              <a:gd name="f37" fmla="*/ f30 f11 1"/>
                              <a:gd name="f38" fmla="*/ f31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8">
                                <a:pos x="f36" y="f37"/>
                              </a:cxn>
                              <a:cxn ang="f28">
                                <a:pos x="f38" y="f37"/>
                              </a:cxn>
                            </a:cxnLst>
                            <a:rect l="f32" t="f35" r="f33" b="f34"/>
                            <a:pathLst>
                              <a:path w="246973" h="91440">
                                <a:moveTo>
                                  <a:pt x="f5" y="f8"/>
                                </a:moveTo>
                                <a:lnTo>
                                  <a:pt x="f6" y="f8"/>
                                </a:lnTo>
                              </a:path>
                            </a:pathLst>
                          </a:custGeom>
                          <a:noFill/>
                          <a:ln w="12600" cap="flat">
                            <a:solidFill>
                              <a:srgbClr val="91B5DE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:rsidR="003F09C4" w:rsidRDefault="003F09C4" w:rsidP="003F09C4"/>
                          </w:txbxContent>
                        </wps:txbx>
                        <wps:bodyPr vert="horz" wrap="square" lIns="130320" tIns="39240" rIns="130320" bIns="39240" anchor="ctr" anchorCtr="1" compatLnSpc="0">
                          <a:noAutofit/>
                        </wps:bodyPr>
                      </wps:wsp>
                      <wps:wsp>
                        <wps:cNvPr id="16" name="Forme libre 14"/>
                        <wps:cNvSpPr/>
                        <wps:spPr>
                          <a:xfrm>
                            <a:off x="4519259" y="142920"/>
                            <a:ext cx="246600" cy="9180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46973"/>
                              <a:gd name="f7" fmla="val 91440"/>
                              <a:gd name="f8" fmla="val 45720"/>
                              <a:gd name="f9" fmla="+- 0 0 0"/>
                              <a:gd name="f10" fmla="*/ f3 1 246973"/>
                              <a:gd name="f11" fmla="*/ f4 1 91440"/>
                              <a:gd name="f12" fmla="+- f7 0 f5"/>
                              <a:gd name="f13" fmla="+- f6 0 f5"/>
                              <a:gd name="f14" fmla="*/ f9 f0 1"/>
                              <a:gd name="f15" fmla="*/ f13 1 246973"/>
                              <a:gd name="f16" fmla="*/ f12 1 91440"/>
                              <a:gd name="f17" fmla="*/ 0 f13 1"/>
                              <a:gd name="f18" fmla="*/ 45720 f12 1"/>
                              <a:gd name="f19" fmla="*/ 246973 f13 1"/>
                              <a:gd name="f20" fmla="*/ f14 1 f2"/>
                              <a:gd name="f21" fmla="*/ f17 1 246973"/>
                              <a:gd name="f22" fmla="*/ f18 1 91440"/>
                              <a:gd name="f23" fmla="*/ f19 1 246973"/>
                              <a:gd name="f24" fmla="*/ f5 1 f15"/>
                              <a:gd name="f25" fmla="*/ f6 1 f15"/>
                              <a:gd name="f26" fmla="*/ f5 1 f16"/>
                              <a:gd name="f27" fmla="*/ f7 1 f16"/>
                              <a:gd name="f28" fmla="+- f20 0 f1"/>
                              <a:gd name="f29" fmla="*/ f21 1 f15"/>
                              <a:gd name="f30" fmla="*/ f22 1 f16"/>
                              <a:gd name="f31" fmla="*/ f23 1 f15"/>
                              <a:gd name="f32" fmla="*/ f24 f10 1"/>
                              <a:gd name="f33" fmla="*/ f25 f10 1"/>
                              <a:gd name="f34" fmla="*/ f27 f11 1"/>
                              <a:gd name="f35" fmla="*/ f26 f11 1"/>
                              <a:gd name="f36" fmla="*/ f29 f10 1"/>
                              <a:gd name="f37" fmla="*/ f30 f11 1"/>
                              <a:gd name="f38" fmla="*/ f31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8">
                                <a:pos x="f36" y="f37"/>
                              </a:cxn>
                              <a:cxn ang="f28">
                                <a:pos x="f38" y="f37"/>
                              </a:cxn>
                            </a:cxnLst>
                            <a:rect l="f32" t="f35" r="f33" b="f34"/>
                            <a:pathLst>
                              <a:path w="246973" h="91440">
                                <a:moveTo>
                                  <a:pt x="f5" y="f8"/>
                                </a:moveTo>
                                <a:lnTo>
                                  <a:pt x="f6" y="f8"/>
                                </a:lnTo>
                              </a:path>
                            </a:pathLst>
                          </a:custGeom>
                          <a:noFill/>
                          <a:ln w="12600" cap="flat">
                            <a:solidFill>
                              <a:srgbClr val="A4C0E3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:rsidR="003F09C4" w:rsidRDefault="003F09C4" w:rsidP="003F09C4"/>
                          </w:txbxContent>
                        </wps:txbx>
                        <wps:bodyPr vert="horz" wrap="square" lIns="130320" tIns="39240" rIns="130320" bIns="39240" anchor="ctr" anchorCtr="1" compatLnSpc="0">
                          <a:noAutofit/>
                        </wps:bodyPr>
                      </wps:wsp>
                      <wps:wsp>
                        <wps:cNvPr id="17" name="Forme libre 15"/>
                        <wps:cNvSpPr/>
                        <wps:spPr>
                          <a:xfrm>
                            <a:off x="3037139" y="188640"/>
                            <a:ext cx="246600" cy="117612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46973"/>
                              <a:gd name="f7" fmla="val 1176514"/>
                              <a:gd name="f8" fmla="val 123486"/>
                              <a:gd name="f9" fmla="+- 0 0 0"/>
                              <a:gd name="f10" fmla="*/ f3 1 246973"/>
                              <a:gd name="f11" fmla="*/ f4 1 1176514"/>
                              <a:gd name="f12" fmla="+- f7 0 f5"/>
                              <a:gd name="f13" fmla="+- f6 0 f5"/>
                              <a:gd name="f14" fmla="*/ f9 f0 1"/>
                              <a:gd name="f15" fmla="*/ f13 1 246973"/>
                              <a:gd name="f16" fmla="*/ f12 1 1176514"/>
                              <a:gd name="f17" fmla="*/ 0 f13 1"/>
                              <a:gd name="f18" fmla="*/ 1176514 f12 1"/>
                              <a:gd name="f19" fmla="*/ 123486 f13 1"/>
                              <a:gd name="f20" fmla="*/ 0 f12 1"/>
                              <a:gd name="f21" fmla="*/ 246973 f13 1"/>
                              <a:gd name="f22" fmla="*/ f14 1 f2"/>
                              <a:gd name="f23" fmla="*/ f17 1 246973"/>
                              <a:gd name="f24" fmla="*/ f18 1 1176514"/>
                              <a:gd name="f25" fmla="*/ f19 1 246973"/>
                              <a:gd name="f26" fmla="*/ f20 1 1176514"/>
                              <a:gd name="f27" fmla="*/ f21 1 246973"/>
                              <a:gd name="f28" fmla="*/ f5 1 f15"/>
                              <a:gd name="f29" fmla="*/ f6 1 f15"/>
                              <a:gd name="f30" fmla="*/ f5 1 f16"/>
                              <a:gd name="f31" fmla="*/ f7 1 f16"/>
                              <a:gd name="f32" fmla="+- f22 0 f1"/>
                              <a:gd name="f33" fmla="*/ f23 1 f15"/>
                              <a:gd name="f34" fmla="*/ f24 1 f16"/>
                              <a:gd name="f35" fmla="*/ f25 1 f15"/>
                              <a:gd name="f36" fmla="*/ f26 1 f16"/>
                              <a:gd name="f37" fmla="*/ f27 1 f15"/>
                              <a:gd name="f38" fmla="*/ f28 f10 1"/>
                              <a:gd name="f39" fmla="*/ f29 f10 1"/>
                              <a:gd name="f40" fmla="*/ f31 f11 1"/>
                              <a:gd name="f41" fmla="*/ f30 f11 1"/>
                              <a:gd name="f42" fmla="*/ f33 f10 1"/>
                              <a:gd name="f43" fmla="*/ f34 f11 1"/>
                              <a:gd name="f44" fmla="*/ f35 f10 1"/>
                              <a:gd name="f45" fmla="*/ f36 f11 1"/>
                              <a:gd name="f46" fmla="*/ f37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32">
                                <a:pos x="f42" y="f43"/>
                              </a:cxn>
                              <a:cxn ang="f32">
                                <a:pos x="f44" y="f43"/>
                              </a:cxn>
                              <a:cxn ang="f32">
                                <a:pos x="f44" y="f45"/>
                              </a:cxn>
                              <a:cxn ang="f32">
                                <a:pos x="f46" y="f45"/>
                              </a:cxn>
                            </a:cxnLst>
                            <a:rect l="f38" t="f41" r="f39" b="f40"/>
                            <a:pathLst>
                              <a:path w="246973" h="1176514">
                                <a:moveTo>
                                  <a:pt x="f5" y="f7"/>
                                </a:moveTo>
                                <a:lnTo>
                                  <a:pt x="f8" y="f7"/>
                                </a:lnTo>
                                <a:lnTo>
                                  <a:pt x="f8" y="f5"/>
                                </a:lnTo>
                                <a:lnTo>
                                  <a:pt x="f6" y="f5"/>
                                </a:lnTo>
                              </a:path>
                            </a:pathLst>
                          </a:custGeom>
                          <a:noFill/>
                          <a:ln w="12600" cap="flat">
                            <a:solidFill>
                              <a:srgbClr val="91B5DE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:rsidR="003F09C4" w:rsidRDefault="003F09C4" w:rsidP="003F09C4"/>
                          </w:txbxContent>
                        </wps:txbx>
                        <wps:bodyPr vert="horz" wrap="square" lIns="106200" tIns="558000" rIns="106200" bIns="558000" anchor="ctr" anchorCtr="1" compatLnSpc="0">
                          <a:noAutofit/>
                        </wps:bodyPr>
                      </wps:wsp>
                      <wps:wsp>
                        <wps:cNvPr id="18" name="Forme libre 16"/>
                        <wps:cNvSpPr/>
                        <wps:spPr>
                          <a:xfrm>
                            <a:off x="1555740" y="1364760"/>
                            <a:ext cx="246600" cy="82404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246973"/>
                              <a:gd name="f7" fmla="val 823559"/>
                              <a:gd name="f8" fmla="val 123486"/>
                              <a:gd name="f9" fmla="+- 0 0 0"/>
                              <a:gd name="f10" fmla="*/ f3 1 246973"/>
                              <a:gd name="f11" fmla="*/ f4 1 823559"/>
                              <a:gd name="f12" fmla="+- f7 0 f5"/>
                              <a:gd name="f13" fmla="+- f6 0 f5"/>
                              <a:gd name="f14" fmla="*/ f9 f0 1"/>
                              <a:gd name="f15" fmla="*/ f13 1 246973"/>
                              <a:gd name="f16" fmla="*/ f12 1 823559"/>
                              <a:gd name="f17" fmla="*/ 0 f13 1"/>
                              <a:gd name="f18" fmla="*/ 823559 f12 1"/>
                              <a:gd name="f19" fmla="*/ 123486 f13 1"/>
                              <a:gd name="f20" fmla="*/ 0 f12 1"/>
                              <a:gd name="f21" fmla="*/ 246973 f13 1"/>
                              <a:gd name="f22" fmla="*/ f14 1 f2"/>
                              <a:gd name="f23" fmla="*/ f17 1 246973"/>
                              <a:gd name="f24" fmla="*/ f18 1 823559"/>
                              <a:gd name="f25" fmla="*/ f19 1 246973"/>
                              <a:gd name="f26" fmla="*/ f20 1 823559"/>
                              <a:gd name="f27" fmla="*/ f21 1 246973"/>
                              <a:gd name="f28" fmla="*/ f5 1 f15"/>
                              <a:gd name="f29" fmla="*/ f6 1 f15"/>
                              <a:gd name="f30" fmla="*/ f5 1 f16"/>
                              <a:gd name="f31" fmla="*/ f7 1 f16"/>
                              <a:gd name="f32" fmla="+- f22 0 f1"/>
                              <a:gd name="f33" fmla="*/ f23 1 f15"/>
                              <a:gd name="f34" fmla="*/ f24 1 f16"/>
                              <a:gd name="f35" fmla="*/ f25 1 f15"/>
                              <a:gd name="f36" fmla="*/ f26 1 f16"/>
                              <a:gd name="f37" fmla="*/ f27 1 f15"/>
                              <a:gd name="f38" fmla="*/ f28 f10 1"/>
                              <a:gd name="f39" fmla="*/ f29 f10 1"/>
                              <a:gd name="f40" fmla="*/ f31 f11 1"/>
                              <a:gd name="f41" fmla="*/ f30 f11 1"/>
                              <a:gd name="f42" fmla="*/ f33 f10 1"/>
                              <a:gd name="f43" fmla="*/ f34 f11 1"/>
                              <a:gd name="f44" fmla="*/ f35 f10 1"/>
                              <a:gd name="f45" fmla="*/ f36 f11 1"/>
                              <a:gd name="f46" fmla="*/ f37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32">
                                <a:pos x="f42" y="f43"/>
                              </a:cxn>
                              <a:cxn ang="f32">
                                <a:pos x="f44" y="f43"/>
                              </a:cxn>
                              <a:cxn ang="f32">
                                <a:pos x="f44" y="f45"/>
                              </a:cxn>
                              <a:cxn ang="f32">
                                <a:pos x="f46" y="f45"/>
                              </a:cxn>
                            </a:cxnLst>
                            <a:rect l="f38" t="f41" r="f39" b="f40"/>
                            <a:pathLst>
                              <a:path w="246973" h="823559">
                                <a:moveTo>
                                  <a:pt x="f5" y="f7"/>
                                </a:moveTo>
                                <a:lnTo>
                                  <a:pt x="f8" y="f7"/>
                                </a:lnTo>
                                <a:lnTo>
                                  <a:pt x="f8" y="f5"/>
                                </a:lnTo>
                                <a:lnTo>
                                  <a:pt x="f6" y="f5"/>
                                </a:lnTo>
                              </a:path>
                            </a:pathLst>
                          </a:custGeom>
                          <a:noFill/>
                          <a:ln w="12600" cap="flat">
                            <a:solidFill>
                              <a:srgbClr val="5F9CD5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:rsidR="003F09C4" w:rsidRDefault="003F09C4" w:rsidP="003F09C4"/>
                          </w:txbxContent>
                        </wps:txbx>
                        <wps:bodyPr vert="horz" wrap="square" lIns="114840" tIns="390600" rIns="114840" bIns="390600" anchor="ctr" anchorCtr="1" compatLnSpc="0">
                          <a:noAutofit/>
                        </wps:bodyPr>
                      </wps:wsp>
                      <wps:wsp>
                        <wps:cNvPr id="19" name="Forme libre 17"/>
                        <wps:cNvSpPr/>
                        <wps:spPr>
                          <a:xfrm rot="5400000">
                            <a:off x="0" y="3981070"/>
                            <a:ext cx="1981439" cy="37692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981497"/>
                              <a:gd name="f7" fmla="val 376484"/>
                              <a:gd name="f8" fmla="+- 0 0 0"/>
                              <a:gd name="f9" fmla="*/ f3 1 1981497"/>
                              <a:gd name="f10" fmla="*/ f4 1 376484"/>
                              <a:gd name="f11" fmla="+- f7 0 f5"/>
                              <a:gd name="f12" fmla="+- f6 0 f5"/>
                              <a:gd name="f13" fmla="*/ f8 f0 1"/>
                              <a:gd name="f14" fmla="*/ f12 1 1981497"/>
                              <a:gd name="f15" fmla="*/ f11 1 376484"/>
                              <a:gd name="f16" fmla="*/ 0 f12 1"/>
                              <a:gd name="f17" fmla="*/ 0 f11 1"/>
                              <a:gd name="f18" fmla="*/ 1981497 f12 1"/>
                              <a:gd name="f19" fmla="*/ 376484 f11 1"/>
                              <a:gd name="f20" fmla="*/ f13 1 f2"/>
                              <a:gd name="f21" fmla="*/ f16 1 1981497"/>
                              <a:gd name="f22" fmla="*/ f17 1 376484"/>
                              <a:gd name="f23" fmla="*/ f18 1 1981497"/>
                              <a:gd name="f24" fmla="*/ f19 1 376484"/>
                              <a:gd name="f25" fmla="*/ f5 1 f14"/>
                              <a:gd name="f26" fmla="*/ f6 1 f14"/>
                              <a:gd name="f27" fmla="*/ f5 1 f15"/>
                              <a:gd name="f28" fmla="*/ f7 1 f15"/>
                              <a:gd name="f29" fmla="+- f20 0 f1"/>
                              <a:gd name="f30" fmla="*/ f21 1 f14"/>
                              <a:gd name="f31" fmla="*/ f22 1 f15"/>
                              <a:gd name="f32" fmla="*/ f23 1 f14"/>
                              <a:gd name="f33" fmla="*/ f24 1 f15"/>
                              <a:gd name="f34" fmla="*/ f25 f9 1"/>
                              <a:gd name="f35" fmla="*/ f26 f9 1"/>
                              <a:gd name="f36" fmla="*/ f28 f10 1"/>
                              <a:gd name="f37" fmla="*/ f27 f10 1"/>
                              <a:gd name="f38" fmla="*/ f30 f9 1"/>
                              <a:gd name="f39" fmla="*/ f31 f10 1"/>
                              <a:gd name="f40" fmla="*/ f32 f9 1"/>
                              <a:gd name="f41" fmla="*/ f33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">
                                <a:pos x="f38" y="f39"/>
                              </a:cxn>
                              <a:cxn ang="f29">
                                <a:pos x="f40" y="f39"/>
                              </a:cxn>
                              <a:cxn ang="f29">
                                <a:pos x="f40" y="f41"/>
                              </a:cxn>
                              <a:cxn ang="f29">
                                <a:pos x="f38" y="f41"/>
                              </a:cxn>
                              <a:cxn ang="f29">
                                <a:pos x="f38" y="f39"/>
                              </a:cxn>
                            </a:cxnLst>
                            <a:rect l="f34" t="f37" r="f35" b="f36"/>
                            <a:pathLst>
                              <a:path w="1981497" h="376484">
                                <a:moveTo>
                                  <a:pt x="f5" y="f5"/>
                                </a:moveTo>
                                <a:lnTo>
                                  <a:pt x="f6" y="f5"/>
                                </a:lnTo>
                                <a:lnTo>
                                  <a:pt x="f6" y="f7"/>
                                </a:lnTo>
                                <a:lnTo>
                                  <a:pt x="f5" y="f7"/>
                                </a:lnTo>
                                <a:lnTo>
                                  <a:pt x="f5" y="f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ACC3DE"/>
                              </a:gs>
                              <a:gs pos="100000">
                                <a:srgbClr val="9FB9D7"/>
                              </a:gs>
                            </a:gsLst>
                            <a:lin ang="5400000"/>
                          </a:gradFill>
                          <a:ln cap="flat"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3F09C4" w:rsidRDefault="003F09C4" w:rsidP="003F09C4">
                              <w:pPr>
                                <w:spacing w:after="140" w:line="21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31"/>
                                  <w:szCs w:val="31"/>
                                </w:rPr>
                                <w:t>Faire conaitre le festival</w:t>
                              </w:r>
                            </w:p>
                          </w:txbxContent>
                        </wps:txbx>
                        <wps:bodyPr vert="horz" wrap="square" lIns="10080" tIns="10080" rIns="10080" bIns="10080" anchor="ctr" anchorCtr="1" compatLnSpc="0">
                          <a:noAutofit/>
                        </wps:bodyPr>
                      </wps:wsp>
                      <wps:wsp>
                        <wps:cNvPr id="20" name="Forme libre 18"/>
                        <wps:cNvSpPr/>
                        <wps:spPr>
                          <a:xfrm>
                            <a:off x="1802700" y="1176480"/>
                            <a:ext cx="1234800" cy="37692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234869"/>
                              <a:gd name="f7" fmla="val 376484"/>
                              <a:gd name="f8" fmla="+- 0 0 0"/>
                              <a:gd name="f9" fmla="*/ f3 1 1234869"/>
                              <a:gd name="f10" fmla="*/ f4 1 376484"/>
                              <a:gd name="f11" fmla="+- f7 0 f5"/>
                              <a:gd name="f12" fmla="+- f6 0 f5"/>
                              <a:gd name="f13" fmla="*/ f8 f0 1"/>
                              <a:gd name="f14" fmla="*/ f12 1 1234869"/>
                              <a:gd name="f15" fmla="*/ f11 1 376484"/>
                              <a:gd name="f16" fmla="*/ 0 f12 1"/>
                              <a:gd name="f17" fmla="*/ 0 f11 1"/>
                              <a:gd name="f18" fmla="*/ 1234869 f12 1"/>
                              <a:gd name="f19" fmla="*/ 376484 f11 1"/>
                              <a:gd name="f20" fmla="*/ f13 1 f2"/>
                              <a:gd name="f21" fmla="*/ f16 1 1234869"/>
                              <a:gd name="f22" fmla="*/ f17 1 376484"/>
                              <a:gd name="f23" fmla="*/ f18 1 1234869"/>
                              <a:gd name="f24" fmla="*/ f19 1 376484"/>
                              <a:gd name="f25" fmla="*/ f5 1 f14"/>
                              <a:gd name="f26" fmla="*/ f6 1 f14"/>
                              <a:gd name="f27" fmla="*/ f5 1 f15"/>
                              <a:gd name="f28" fmla="*/ f7 1 f15"/>
                              <a:gd name="f29" fmla="+- f20 0 f1"/>
                              <a:gd name="f30" fmla="*/ f21 1 f14"/>
                              <a:gd name="f31" fmla="*/ f22 1 f15"/>
                              <a:gd name="f32" fmla="*/ f23 1 f14"/>
                              <a:gd name="f33" fmla="*/ f24 1 f15"/>
                              <a:gd name="f34" fmla="*/ f25 f9 1"/>
                              <a:gd name="f35" fmla="*/ f26 f9 1"/>
                              <a:gd name="f36" fmla="*/ f28 f10 1"/>
                              <a:gd name="f37" fmla="*/ f27 f10 1"/>
                              <a:gd name="f38" fmla="*/ f30 f9 1"/>
                              <a:gd name="f39" fmla="*/ f31 f10 1"/>
                              <a:gd name="f40" fmla="*/ f32 f9 1"/>
                              <a:gd name="f41" fmla="*/ f33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">
                                <a:pos x="f38" y="f39"/>
                              </a:cxn>
                              <a:cxn ang="f29">
                                <a:pos x="f40" y="f39"/>
                              </a:cxn>
                              <a:cxn ang="f29">
                                <a:pos x="f40" y="f41"/>
                              </a:cxn>
                              <a:cxn ang="f29">
                                <a:pos x="f38" y="f41"/>
                              </a:cxn>
                              <a:cxn ang="f29">
                                <a:pos x="f38" y="f39"/>
                              </a:cxn>
                            </a:cxnLst>
                            <a:rect l="f34" t="f37" r="f35" b="f36"/>
                            <a:pathLst>
                              <a:path w="1234869" h="376484">
                                <a:moveTo>
                                  <a:pt x="f5" y="f5"/>
                                </a:moveTo>
                                <a:lnTo>
                                  <a:pt x="f6" y="f5"/>
                                </a:lnTo>
                                <a:lnTo>
                                  <a:pt x="f6" y="f7"/>
                                </a:lnTo>
                                <a:lnTo>
                                  <a:pt x="f5" y="f7"/>
                                </a:lnTo>
                                <a:lnTo>
                                  <a:pt x="f5" y="f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ACC3DE"/>
                              </a:gs>
                              <a:gs pos="100000">
                                <a:srgbClr val="9FB9D7"/>
                              </a:gs>
                            </a:gsLst>
                            <a:lin ang="5400000"/>
                          </a:gradFill>
                          <a:ln cap="flat"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3F09C4" w:rsidRDefault="003F09C4" w:rsidP="003F09C4">
                              <w:pPr>
                                <w:spacing w:after="100" w:line="21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</w:rPr>
                                <w:t>Nouveau visiteur</w:t>
                              </w:r>
                            </w:p>
                          </w:txbxContent>
                        </wps:txbx>
                        <wps:bodyPr vert="horz" wrap="square" lIns="7560" tIns="7560" rIns="7560" bIns="7560" anchor="ctr" anchorCtr="1" compatLnSpc="0">
                          <a:noAutofit/>
                        </wps:bodyPr>
                      </wps:wsp>
                      <wps:wsp>
                        <wps:cNvPr id="21" name="Forme libre 19"/>
                        <wps:cNvSpPr/>
                        <wps:spPr>
                          <a:xfrm>
                            <a:off x="3284100" y="0"/>
                            <a:ext cx="1234800" cy="37692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234869"/>
                              <a:gd name="f7" fmla="val 376484"/>
                              <a:gd name="f8" fmla="+- 0 0 0"/>
                              <a:gd name="f9" fmla="*/ f3 1 1234869"/>
                              <a:gd name="f10" fmla="*/ f4 1 376484"/>
                              <a:gd name="f11" fmla="+- f7 0 f5"/>
                              <a:gd name="f12" fmla="+- f6 0 f5"/>
                              <a:gd name="f13" fmla="*/ f8 f0 1"/>
                              <a:gd name="f14" fmla="*/ f12 1 1234869"/>
                              <a:gd name="f15" fmla="*/ f11 1 376484"/>
                              <a:gd name="f16" fmla="*/ 0 f12 1"/>
                              <a:gd name="f17" fmla="*/ 0 f11 1"/>
                              <a:gd name="f18" fmla="*/ 1234869 f12 1"/>
                              <a:gd name="f19" fmla="*/ 376484 f11 1"/>
                              <a:gd name="f20" fmla="*/ f13 1 f2"/>
                              <a:gd name="f21" fmla="*/ f16 1 1234869"/>
                              <a:gd name="f22" fmla="*/ f17 1 376484"/>
                              <a:gd name="f23" fmla="*/ f18 1 1234869"/>
                              <a:gd name="f24" fmla="*/ f19 1 376484"/>
                              <a:gd name="f25" fmla="*/ f5 1 f14"/>
                              <a:gd name="f26" fmla="*/ f6 1 f14"/>
                              <a:gd name="f27" fmla="*/ f5 1 f15"/>
                              <a:gd name="f28" fmla="*/ f7 1 f15"/>
                              <a:gd name="f29" fmla="+- f20 0 f1"/>
                              <a:gd name="f30" fmla="*/ f21 1 f14"/>
                              <a:gd name="f31" fmla="*/ f22 1 f15"/>
                              <a:gd name="f32" fmla="*/ f23 1 f14"/>
                              <a:gd name="f33" fmla="*/ f24 1 f15"/>
                              <a:gd name="f34" fmla="*/ f25 f9 1"/>
                              <a:gd name="f35" fmla="*/ f26 f9 1"/>
                              <a:gd name="f36" fmla="*/ f28 f10 1"/>
                              <a:gd name="f37" fmla="*/ f27 f10 1"/>
                              <a:gd name="f38" fmla="*/ f30 f9 1"/>
                              <a:gd name="f39" fmla="*/ f31 f10 1"/>
                              <a:gd name="f40" fmla="*/ f32 f9 1"/>
                              <a:gd name="f41" fmla="*/ f33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">
                                <a:pos x="f38" y="f39"/>
                              </a:cxn>
                              <a:cxn ang="f29">
                                <a:pos x="f40" y="f39"/>
                              </a:cxn>
                              <a:cxn ang="f29">
                                <a:pos x="f40" y="f41"/>
                              </a:cxn>
                              <a:cxn ang="f29">
                                <a:pos x="f38" y="f41"/>
                              </a:cxn>
                              <a:cxn ang="f29">
                                <a:pos x="f38" y="f39"/>
                              </a:cxn>
                            </a:cxnLst>
                            <a:rect l="f34" t="f37" r="f35" b="f36"/>
                            <a:pathLst>
                              <a:path w="1234869" h="376484">
                                <a:moveTo>
                                  <a:pt x="f5" y="f5"/>
                                </a:moveTo>
                                <a:lnTo>
                                  <a:pt x="f6" y="f5"/>
                                </a:lnTo>
                                <a:lnTo>
                                  <a:pt x="f6" y="f7"/>
                                </a:lnTo>
                                <a:lnTo>
                                  <a:pt x="f5" y="f7"/>
                                </a:lnTo>
                                <a:lnTo>
                                  <a:pt x="f5" y="f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CCDCF0"/>
                              </a:gs>
                              <a:gs pos="100000">
                                <a:srgbClr val="BFD3EB"/>
                              </a:gs>
                            </a:gsLst>
                            <a:lin ang="5400000"/>
                          </a:gradFill>
                          <a:ln cap="flat"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3F09C4" w:rsidRDefault="003F09C4" w:rsidP="003F09C4">
                              <w:pPr>
                                <w:spacing w:after="100" w:line="21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</w:rPr>
                                <w:t>Trouver en ligne</w:t>
                              </w:r>
                            </w:p>
                          </w:txbxContent>
                        </wps:txbx>
                        <wps:bodyPr vert="horz" wrap="square" lIns="7560" tIns="7560" rIns="7560" bIns="7560" anchor="ctr" anchorCtr="1" compatLnSpc="0">
                          <a:noAutofit/>
                        </wps:bodyPr>
                      </wps:wsp>
                      <wps:wsp>
                        <wps:cNvPr id="22" name="Forme libre 20"/>
                        <wps:cNvSpPr/>
                        <wps:spPr>
                          <a:xfrm>
                            <a:off x="4766220" y="0"/>
                            <a:ext cx="1234800" cy="37692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234869"/>
                              <a:gd name="f7" fmla="val 376484"/>
                              <a:gd name="f8" fmla="+- 0 0 0"/>
                              <a:gd name="f9" fmla="*/ f3 1 1234869"/>
                              <a:gd name="f10" fmla="*/ f4 1 376484"/>
                              <a:gd name="f11" fmla="+- f7 0 f5"/>
                              <a:gd name="f12" fmla="+- f6 0 f5"/>
                              <a:gd name="f13" fmla="*/ f8 f0 1"/>
                              <a:gd name="f14" fmla="*/ f12 1 1234869"/>
                              <a:gd name="f15" fmla="*/ f11 1 376484"/>
                              <a:gd name="f16" fmla="*/ 0 f12 1"/>
                              <a:gd name="f17" fmla="*/ 0 f11 1"/>
                              <a:gd name="f18" fmla="*/ 1234869 f12 1"/>
                              <a:gd name="f19" fmla="*/ 376484 f11 1"/>
                              <a:gd name="f20" fmla="*/ f13 1 f2"/>
                              <a:gd name="f21" fmla="*/ f16 1 1234869"/>
                              <a:gd name="f22" fmla="*/ f17 1 376484"/>
                              <a:gd name="f23" fmla="*/ f18 1 1234869"/>
                              <a:gd name="f24" fmla="*/ f19 1 376484"/>
                              <a:gd name="f25" fmla="*/ f5 1 f14"/>
                              <a:gd name="f26" fmla="*/ f6 1 f14"/>
                              <a:gd name="f27" fmla="*/ f5 1 f15"/>
                              <a:gd name="f28" fmla="*/ f7 1 f15"/>
                              <a:gd name="f29" fmla="+- f20 0 f1"/>
                              <a:gd name="f30" fmla="*/ f21 1 f14"/>
                              <a:gd name="f31" fmla="*/ f22 1 f15"/>
                              <a:gd name="f32" fmla="*/ f23 1 f14"/>
                              <a:gd name="f33" fmla="*/ f24 1 f15"/>
                              <a:gd name="f34" fmla="*/ f25 f9 1"/>
                              <a:gd name="f35" fmla="*/ f26 f9 1"/>
                              <a:gd name="f36" fmla="*/ f28 f10 1"/>
                              <a:gd name="f37" fmla="*/ f27 f10 1"/>
                              <a:gd name="f38" fmla="*/ f30 f9 1"/>
                              <a:gd name="f39" fmla="*/ f31 f10 1"/>
                              <a:gd name="f40" fmla="*/ f32 f9 1"/>
                              <a:gd name="f41" fmla="*/ f33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">
                                <a:pos x="f38" y="f39"/>
                              </a:cxn>
                              <a:cxn ang="f29">
                                <a:pos x="f40" y="f39"/>
                              </a:cxn>
                              <a:cxn ang="f29">
                                <a:pos x="f40" y="f41"/>
                              </a:cxn>
                              <a:cxn ang="f29">
                                <a:pos x="f38" y="f41"/>
                              </a:cxn>
                              <a:cxn ang="f29">
                                <a:pos x="f38" y="f39"/>
                              </a:cxn>
                            </a:cxnLst>
                            <a:rect l="f34" t="f37" r="f35" b="f36"/>
                            <a:pathLst>
                              <a:path w="1234869" h="376484">
                                <a:moveTo>
                                  <a:pt x="f5" y="f5"/>
                                </a:moveTo>
                                <a:lnTo>
                                  <a:pt x="f6" y="f5"/>
                                </a:lnTo>
                                <a:lnTo>
                                  <a:pt x="f6" y="f7"/>
                                </a:lnTo>
                                <a:lnTo>
                                  <a:pt x="f5" y="f7"/>
                                </a:lnTo>
                                <a:lnTo>
                                  <a:pt x="f5" y="f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D8E4F3"/>
                              </a:gs>
                              <a:gs pos="100000">
                                <a:srgbClr val="CBDAEF"/>
                              </a:gs>
                            </a:gsLst>
                            <a:lin ang="5400000"/>
                          </a:gradFill>
                          <a:ln cap="flat"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3F09C4" w:rsidRDefault="003F09C4" w:rsidP="003F09C4">
                              <w:pPr>
                                <w:spacing w:after="100" w:line="21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</w:rPr>
                                <w:t>Référencement</w:t>
                              </w:r>
                            </w:p>
                          </w:txbxContent>
                        </wps:txbx>
                        <wps:bodyPr vert="horz" wrap="square" lIns="7560" tIns="7560" rIns="7560" bIns="7560" anchor="ctr" anchorCtr="1" compatLnSpc="0">
                          <a:noAutofit/>
                        </wps:bodyPr>
                      </wps:wsp>
                      <wps:wsp>
                        <wps:cNvPr id="23" name="Forme libre 21"/>
                        <wps:cNvSpPr/>
                        <wps:spPr>
                          <a:xfrm>
                            <a:off x="3284100" y="1176480"/>
                            <a:ext cx="1234800" cy="37692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234869"/>
                              <a:gd name="f7" fmla="val 376484"/>
                              <a:gd name="f8" fmla="+- 0 0 0"/>
                              <a:gd name="f9" fmla="*/ f3 1 1234869"/>
                              <a:gd name="f10" fmla="*/ f4 1 376484"/>
                              <a:gd name="f11" fmla="+- f7 0 f5"/>
                              <a:gd name="f12" fmla="+- f6 0 f5"/>
                              <a:gd name="f13" fmla="*/ f8 f0 1"/>
                              <a:gd name="f14" fmla="*/ f12 1 1234869"/>
                              <a:gd name="f15" fmla="*/ f11 1 376484"/>
                              <a:gd name="f16" fmla="*/ 0 f12 1"/>
                              <a:gd name="f17" fmla="*/ 0 f11 1"/>
                              <a:gd name="f18" fmla="*/ 1234869 f12 1"/>
                              <a:gd name="f19" fmla="*/ 376484 f11 1"/>
                              <a:gd name="f20" fmla="*/ f13 1 f2"/>
                              <a:gd name="f21" fmla="*/ f16 1 1234869"/>
                              <a:gd name="f22" fmla="*/ f17 1 376484"/>
                              <a:gd name="f23" fmla="*/ f18 1 1234869"/>
                              <a:gd name="f24" fmla="*/ f19 1 376484"/>
                              <a:gd name="f25" fmla="*/ f5 1 f14"/>
                              <a:gd name="f26" fmla="*/ f6 1 f14"/>
                              <a:gd name="f27" fmla="*/ f5 1 f15"/>
                              <a:gd name="f28" fmla="*/ f7 1 f15"/>
                              <a:gd name="f29" fmla="+- f20 0 f1"/>
                              <a:gd name="f30" fmla="*/ f21 1 f14"/>
                              <a:gd name="f31" fmla="*/ f22 1 f15"/>
                              <a:gd name="f32" fmla="*/ f23 1 f14"/>
                              <a:gd name="f33" fmla="*/ f24 1 f15"/>
                              <a:gd name="f34" fmla="*/ f25 f9 1"/>
                              <a:gd name="f35" fmla="*/ f26 f9 1"/>
                              <a:gd name="f36" fmla="*/ f28 f10 1"/>
                              <a:gd name="f37" fmla="*/ f27 f10 1"/>
                              <a:gd name="f38" fmla="*/ f30 f9 1"/>
                              <a:gd name="f39" fmla="*/ f31 f10 1"/>
                              <a:gd name="f40" fmla="*/ f32 f9 1"/>
                              <a:gd name="f41" fmla="*/ f33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">
                                <a:pos x="f38" y="f39"/>
                              </a:cxn>
                              <a:cxn ang="f29">
                                <a:pos x="f40" y="f39"/>
                              </a:cxn>
                              <a:cxn ang="f29">
                                <a:pos x="f40" y="f41"/>
                              </a:cxn>
                              <a:cxn ang="f29">
                                <a:pos x="f38" y="f41"/>
                              </a:cxn>
                              <a:cxn ang="f29">
                                <a:pos x="f38" y="f39"/>
                              </a:cxn>
                            </a:cxnLst>
                            <a:rect l="f34" t="f37" r="f35" b="f36"/>
                            <a:pathLst>
                              <a:path w="1234869" h="376484">
                                <a:moveTo>
                                  <a:pt x="f5" y="f5"/>
                                </a:moveTo>
                                <a:lnTo>
                                  <a:pt x="f6" y="f5"/>
                                </a:lnTo>
                                <a:lnTo>
                                  <a:pt x="f6" y="f7"/>
                                </a:lnTo>
                                <a:lnTo>
                                  <a:pt x="f5" y="f7"/>
                                </a:lnTo>
                                <a:lnTo>
                                  <a:pt x="f5" y="f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CCDCF0"/>
                              </a:gs>
                              <a:gs pos="100000">
                                <a:srgbClr val="BFD3EB"/>
                              </a:gs>
                            </a:gsLst>
                            <a:lin ang="5400000"/>
                          </a:gradFill>
                          <a:ln cap="flat"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3F09C4" w:rsidRDefault="003F09C4" w:rsidP="003F09C4">
                              <w:pPr>
                                <w:spacing w:after="100" w:line="21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</w:rPr>
                                <w:t>S'informer</w:t>
                              </w:r>
                            </w:p>
                          </w:txbxContent>
                        </wps:txbx>
                        <wps:bodyPr vert="horz" wrap="square" lIns="7560" tIns="7560" rIns="7560" bIns="7560" anchor="ctr" anchorCtr="1" compatLnSpc="0">
                          <a:noAutofit/>
                        </wps:bodyPr>
                      </wps:wsp>
                      <wps:wsp>
                        <wps:cNvPr id="24" name="Forme libre 22"/>
                        <wps:cNvSpPr/>
                        <wps:spPr>
                          <a:xfrm>
                            <a:off x="4766220" y="470520"/>
                            <a:ext cx="1234800" cy="37692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234869"/>
                              <a:gd name="f7" fmla="val 376484"/>
                              <a:gd name="f8" fmla="+- 0 0 0"/>
                              <a:gd name="f9" fmla="*/ f3 1 1234869"/>
                              <a:gd name="f10" fmla="*/ f4 1 376484"/>
                              <a:gd name="f11" fmla="+- f7 0 f5"/>
                              <a:gd name="f12" fmla="+- f6 0 f5"/>
                              <a:gd name="f13" fmla="*/ f8 f0 1"/>
                              <a:gd name="f14" fmla="*/ f12 1 1234869"/>
                              <a:gd name="f15" fmla="*/ f11 1 376484"/>
                              <a:gd name="f16" fmla="*/ 0 f12 1"/>
                              <a:gd name="f17" fmla="*/ 0 f11 1"/>
                              <a:gd name="f18" fmla="*/ 1234869 f12 1"/>
                              <a:gd name="f19" fmla="*/ 376484 f11 1"/>
                              <a:gd name="f20" fmla="*/ f13 1 f2"/>
                              <a:gd name="f21" fmla="*/ f16 1 1234869"/>
                              <a:gd name="f22" fmla="*/ f17 1 376484"/>
                              <a:gd name="f23" fmla="*/ f18 1 1234869"/>
                              <a:gd name="f24" fmla="*/ f19 1 376484"/>
                              <a:gd name="f25" fmla="*/ f5 1 f14"/>
                              <a:gd name="f26" fmla="*/ f6 1 f14"/>
                              <a:gd name="f27" fmla="*/ f5 1 f15"/>
                              <a:gd name="f28" fmla="*/ f7 1 f15"/>
                              <a:gd name="f29" fmla="+- f20 0 f1"/>
                              <a:gd name="f30" fmla="*/ f21 1 f14"/>
                              <a:gd name="f31" fmla="*/ f22 1 f15"/>
                              <a:gd name="f32" fmla="*/ f23 1 f14"/>
                              <a:gd name="f33" fmla="*/ f24 1 f15"/>
                              <a:gd name="f34" fmla="*/ f25 f9 1"/>
                              <a:gd name="f35" fmla="*/ f26 f9 1"/>
                              <a:gd name="f36" fmla="*/ f28 f10 1"/>
                              <a:gd name="f37" fmla="*/ f27 f10 1"/>
                              <a:gd name="f38" fmla="*/ f30 f9 1"/>
                              <a:gd name="f39" fmla="*/ f31 f10 1"/>
                              <a:gd name="f40" fmla="*/ f32 f9 1"/>
                              <a:gd name="f41" fmla="*/ f33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">
                                <a:pos x="f38" y="f39"/>
                              </a:cxn>
                              <a:cxn ang="f29">
                                <a:pos x="f40" y="f39"/>
                              </a:cxn>
                              <a:cxn ang="f29">
                                <a:pos x="f40" y="f41"/>
                              </a:cxn>
                              <a:cxn ang="f29">
                                <a:pos x="f38" y="f41"/>
                              </a:cxn>
                              <a:cxn ang="f29">
                                <a:pos x="f38" y="f39"/>
                              </a:cxn>
                            </a:cxnLst>
                            <a:rect l="f34" t="f37" r="f35" b="f36"/>
                            <a:pathLst>
                              <a:path w="1234869" h="376484">
                                <a:moveTo>
                                  <a:pt x="f5" y="f5"/>
                                </a:moveTo>
                                <a:lnTo>
                                  <a:pt x="f6" y="f5"/>
                                </a:lnTo>
                                <a:lnTo>
                                  <a:pt x="f6" y="f7"/>
                                </a:lnTo>
                                <a:lnTo>
                                  <a:pt x="f5" y="f7"/>
                                </a:lnTo>
                                <a:lnTo>
                                  <a:pt x="f5" y="f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D8E4F3"/>
                              </a:gs>
                              <a:gs pos="100000">
                                <a:srgbClr val="CBDAEF"/>
                              </a:gs>
                            </a:gsLst>
                            <a:lin ang="5400000"/>
                          </a:gradFill>
                          <a:ln cap="flat"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3F09C4" w:rsidRDefault="003F09C4" w:rsidP="003F09C4">
                              <w:pPr>
                                <w:spacing w:after="100" w:line="21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</w:rPr>
                                <w:t>Listing des films</w:t>
                              </w:r>
                            </w:p>
                          </w:txbxContent>
                        </wps:txbx>
                        <wps:bodyPr vert="horz" wrap="square" lIns="7560" tIns="7560" rIns="7560" bIns="7560" anchor="ctr" anchorCtr="1" compatLnSpc="0">
                          <a:noAutofit/>
                        </wps:bodyPr>
                      </wps:wsp>
                      <wps:wsp>
                        <wps:cNvPr id="25" name="Forme libre 23"/>
                        <wps:cNvSpPr/>
                        <wps:spPr>
                          <a:xfrm>
                            <a:off x="4766220" y="941040"/>
                            <a:ext cx="1234800" cy="37692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234869"/>
                              <a:gd name="f7" fmla="val 376484"/>
                              <a:gd name="f8" fmla="+- 0 0 0"/>
                              <a:gd name="f9" fmla="*/ f3 1 1234869"/>
                              <a:gd name="f10" fmla="*/ f4 1 376484"/>
                              <a:gd name="f11" fmla="+- f7 0 f5"/>
                              <a:gd name="f12" fmla="+- f6 0 f5"/>
                              <a:gd name="f13" fmla="*/ f8 f0 1"/>
                              <a:gd name="f14" fmla="*/ f12 1 1234869"/>
                              <a:gd name="f15" fmla="*/ f11 1 376484"/>
                              <a:gd name="f16" fmla="*/ 0 f12 1"/>
                              <a:gd name="f17" fmla="*/ 0 f11 1"/>
                              <a:gd name="f18" fmla="*/ 1234869 f12 1"/>
                              <a:gd name="f19" fmla="*/ 376484 f11 1"/>
                              <a:gd name="f20" fmla="*/ f13 1 f2"/>
                              <a:gd name="f21" fmla="*/ f16 1 1234869"/>
                              <a:gd name="f22" fmla="*/ f17 1 376484"/>
                              <a:gd name="f23" fmla="*/ f18 1 1234869"/>
                              <a:gd name="f24" fmla="*/ f19 1 376484"/>
                              <a:gd name="f25" fmla="*/ f5 1 f14"/>
                              <a:gd name="f26" fmla="*/ f6 1 f14"/>
                              <a:gd name="f27" fmla="*/ f5 1 f15"/>
                              <a:gd name="f28" fmla="*/ f7 1 f15"/>
                              <a:gd name="f29" fmla="+- f20 0 f1"/>
                              <a:gd name="f30" fmla="*/ f21 1 f14"/>
                              <a:gd name="f31" fmla="*/ f22 1 f15"/>
                              <a:gd name="f32" fmla="*/ f23 1 f14"/>
                              <a:gd name="f33" fmla="*/ f24 1 f15"/>
                              <a:gd name="f34" fmla="*/ f25 f9 1"/>
                              <a:gd name="f35" fmla="*/ f26 f9 1"/>
                              <a:gd name="f36" fmla="*/ f28 f10 1"/>
                              <a:gd name="f37" fmla="*/ f27 f10 1"/>
                              <a:gd name="f38" fmla="*/ f30 f9 1"/>
                              <a:gd name="f39" fmla="*/ f31 f10 1"/>
                              <a:gd name="f40" fmla="*/ f32 f9 1"/>
                              <a:gd name="f41" fmla="*/ f33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">
                                <a:pos x="f38" y="f39"/>
                              </a:cxn>
                              <a:cxn ang="f29">
                                <a:pos x="f40" y="f39"/>
                              </a:cxn>
                              <a:cxn ang="f29">
                                <a:pos x="f40" y="f41"/>
                              </a:cxn>
                              <a:cxn ang="f29">
                                <a:pos x="f38" y="f41"/>
                              </a:cxn>
                              <a:cxn ang="f29">
                                <a:pos x="f38" y="f39"/>
                              </a:cxn>
                            </a:cxnLst>
                            <a:rect l="f34" t="f37" r="f35" b="f36"/>
                            <a:pathLst>
                              <a:path w="1234869" h="376484">
                                <a:moveTo>
                                  <a:pt x="f5" y="f5"/>
                                </a:moveTo>
                                <a:lnTo>
                                  <a:pt x="f6" y="f5"/>
                                </a:lnTo>
                                <a:lnTo>
                                  <a:pt x="f6" y="f7"/>
                                </a:lnTo>
                                <a:lnTo>
                                  <a:pt x="f5" y="f7"/>
                                </a:lnTo>
                                <a:lnTo>
                                  <a:pt x="f5" y="f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D8E4F3"/>
                              </a:gs>
                              <a:gs pos="100000">
                                <a:srgbClr val="CBDAEF"/>
                              </a:gs>
                            </a:gsLst>
                            <a:lin ang="5400000"/>
                          </a:gradFill>
                          <a:ln cap="flat"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3F09C4" w:rsidRDefault="003F09C4" w:rsidP="003F09C4">
                              <w:pPr>
                                <w:spacing w:after="100" w:line="21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</w:rPr>
                                <w:t>Présentation du festival</w:t>
                              </w:r>
                            </w:p>
                          </w:txbxContent>
                        </wps:txbx>
                        <wps:bodyPr vert="horz" wrap="square" lIns="7560" tIns="7560" rIns="7560" bIns="7560" anchor="ctr" anchorCtr="1" compatLnSpc="0">
                          <a:noAutofit/>
                        </wps:bodyPr>
                      </wps:wsp>
                      <wps:wsp>
                        <wps:cNvPr id="26" name="Forme libre 24"/>
                        <wps:cNvSpPr/>
                        <wps:spPr>
                          <a:xfrm>
                            <a:off x="4766220" y="1411560"/>
                            <a:ext cx="1234800" cy="37692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234869"/>
                              <a:gd name="f7" fmla="val 376484"/>
                              <a:gd name="f8" fmla="+- 0 0 0"/>
                              <a:gd name="f9" fmla="*/ f3 1 1234869"/>
                              <a:gd name="f10" fmla="*/ f4 1 376484"/>
                              <a:gd name="f11" fmla="+- f7 0 f5"/>
                              <a:gd name="f12" fmla="+- f6 0 f5"/>
                              <a:gd name="f13" fmla="*/ f8 f0 1"/>
                              <a:gd name="f14" fmla="*/ f12 1 1234869"/>
                              <a:gd name="f15" fmla="*/ f11 1 376484"/>
                              <a:gd name="f16" fmla="*/ 0 f12 1"/>
                              <a:gd name="f17" fmla="*/ 0 f11 1"/>
                              <a:gd name="f18" fmla="*/ 1234869 f12 1"/>
                              <a:gd name="f19" fmla="*/ 376484 f11 1"/>
                              <a:gd name="f20" fmla="*/ f13 1 f2"/>
                              <a:gd name="f21" fmla="*/ f16 1 1234869"/>
                              <a:gd name="f22" fmla="*/ f17 1 376484"/>
                              <a:gd name="f23" fmla="*/ f18 1 1234869"/>
                              <a:gd name="f24" fmla="*/ f19 1 376484"/>
                              <a:gd name="f25" fmla="*/ f5 1 f14"/>
                              <a:gd name="f26" fmla="*/ f6 1 f14"/>
                              <a:gd name="f27" fmla="*/ f5 1 f15"/>
                              <a:gd name="f28" fmla="*/ f7 1 f15"/>
                              <a:gd name="f29" fmla="+- f20 0 f1"/>
                              <a:gd name="f30" fmla="*/ f21 1 f14"/>
                              <a:gd name="f31" fmla="*/ f22 1 f15"/>
                              <a:gd name="f32" fmla="*/ f23 1 f14"/>
                              <a:gd name="f33" fmla="*/ f24 1 f15"/>
                              <a:gd name="f34" fmla="*/ f25 f9 1"/>
                              <a:gd name="f35" fmla="*/ f26 f9 1"/>
                              <a:gd name="f36" fmla="*/ f28 f10 1"/>
                              <a:gd name="f37" fmla="*/ f27 f10 1"/>
                              <a:gd name="f38" fmla="*/ f30 f9 1"/>
                              <a:gd name="f39" fmla="*/ f31 f10 1"/>
                              <a:gd name="f40" fmla="*/ f32 f9 1"/>
                              <a:gd name="f41" fmla="*/ f33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">
                                <a:pos x="f38" y="f39"/>
                              </a:cxn>
                              <a:cxn ang="f29">
                                <a:pos x="f40" y="f39"/>
                              </a:cxn>
                              <a:cxn ang="f29">
                                <a:pos x="f40" y="f41"/>
                              </a:cxn>
                              <a:cxn ang="f29">
                                <a:pos x="f38" y="f41"/>
                              </a:cxn>
                              <a:cxn ang="f29">
                                <a:pos x="f38" y="f39"/>
                              </a:cxn>
                            </a:cxnLst>
                            <a:rect l="f34" t="f37" r="f35" b="f36"/>
                            <a:pathLst>
                              <a:path w="1234869" h="376484">
                                <a:moveTo>
                                  <a:pt x="f5" y="f5"/>
                                </a:moveTo>
                                <a:lnTo>
                                  <a:pt x="f6" y="f5"/>
                                </a:lnTo>
                                <a:lnTo>
                                  <a:pt x="f6" y="f7"/>
                                </a:lnTo>
                                <a:lnTo>
                                  <a:pt x="f5" y="f7"/>
                                </a:lnTo>
                                <a:lnTo>
                                  <a:pt x="f5" y="f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D8E4F3"/>
                              </a:gs>
                              <a:gs pos="100000">
                                <a:srgbClr val="CBDAEF"/>
                              </a:gs>
                            </a:gsLst>
                            <a:lin ang="5400000"/>
                          </a:gradFill>
                          <a:ln cap="flat"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3F09C4" w:rsidRDefault="003F09C4" w:rsidP="003F09C4">
                              <w:pPr>
                                <w:spacing w:after="100" w:line="21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</w:rPr>
                                <w:t>Actualités</w:t>
                              </w:r>
                            </w:p>
                          </w:txbxContent>
                        </wps:txbx>
                        <wps:bodyPr vert="horz" wrap="square" lIns="7560" tIns="7560" rIns="7560" bIns="7560" anchor="ctr" anchorCtr="1" compatLnSpc="0">
                          <a:noAutofit/>
                        </wps:bodyPr>
                      </wps:wsp>
                      <wps:wsp>
                        <wps:cNvPr id="27" name="Forme libre 25"/>
                        <wps:cNvSpPr/>
                        <wps:spPr>
                          <a:xfrm>
                            <a:off x="4766220" y="1882080"/>
                            <a:ext cx="1234800" cy="37692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234869"/>
                              <a:gd name="f7" fmla="val 376484"/>
                              <a:gd name="f8" fmla="+- 0 0 0"/>
                              <a:gd name="f9" fmla="*/ f3 1 1234869"/>
                              <a:gd name="f10" fmla="*/ f4 1 376484"/>
                              <a:gd name="f11" fmla="+- f7 0 f5"/>
                              <a:gd name="f12" fmla="+- f6 0 f5"/>
                              <a:gd name="f13" fmla="*/ f8 f0 1"/>
                              <a:gd name="f14" fmla="*/ f12 1 1234869"/>
                              <a:gd name="f15" fmla="*/ f11 1 376484"/>
                              <a:gd name="f16" fmla="*/ 0 f12 1"/>
                              <a:gd name="f17" fmla="*/ 0 f11 1"/>
                              <a:gd name="f18" fmla="*/ 1234869 f12 1"/>
                              <a:gd name="f19" fmla="*/ 376484 f11 1"/>
                              <a:gd name="f20" fmla="*/ f13 1 f2"/>
                              <a:gd name="f21" fmla="*/ f16 1 1234869"/>
                              <a:gd name="f22" fmla="*/ f17 1 376484"/>
                              <a:gd name="f23" fmla="*/ f18 1 1234869"/>
                              <a:gd name="f24" fmla="*/ f19 1 376484"/>
                              <a:gd name="f25" fmla="*/ f5 1 f14"/>
                              <a:gd name="f26" fmla="*/ f6 1 f14"/>
                              <a:gd name="f27" fmla="*/ f5 1 f15"/>
                              <a:gd name="f28" fmla="*/ f7 1 f15"/>
                              <a:gd name="f29" fmla="+- f20 0 f1"/>
                              <a:gd name="f30" fmla="*/ f21 1 f14"/>
                              <a:gd name="f31" fmla="*/ f22 1 f15"/>
                              <a:gd name="f32" fmla="*/ f23 1 f14"/>
                              <a:gd name="f33" fmla="*/ f24 1 f15"/>
                              <a:gd name="f34" fmla="*/ f25 f9 1"/>
                              <a:gd name="f35" fmla="*/ f26 f9 1"/>
                              <a:gd name="f36" fmla="*/ f28 f10 1"/>
                              <a:gd name="f37" fmla="*/ f27 f10 1"/>
                              <a:gd name="f38" fmla="*/ f30 f9 1"/>
                              <a:gd name="f39" fmla="*/ f31 f10 1"/>
                              <a:gd name="f40" fmla="*/ f32 f9 1"/>
                              <a:gd name="f41" fmla="*/ f33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">
                                <a:pos x="f38" y="f39"/>
                              </a:cxn>
                              <a:cxn ang="f29">
                                <a:pos x="f40" y="f39"/>
                              </a:cxn>
                              <a:cxn ang="f29">
                                <a:pos x="f40" y="f41"/>
                              </a:cxn>
                              <a:cxn ang="f29">
                                <a:pos x="f38" y="f41"/>
                              </a:cxn>
                              <a:cxn ang="f29">
                                <a:pos x="f38" y="f39"/>
                              </a:cxn>
                            </a:cxnLst>
                            <a:rect l="f34" t="f37" r="f35" b="f36"/>
                            <a:pathLst>
                              <a:path w="1234869" h="376484">
                                <a:moveTo>
                                  <a:pt x="f5" y="f5"/>
                                </a:moveTo>
                                <a:lnTo>
                                  <a:pt x="f6" y="f5"/>
                                </a:lnTo>
                                <a:lnTo>
                                  <a:pt x="f6" y="f7"/>
                                </a:lnTo>
                                <a:lnTo>
                                  <a:pt x="f5" y="f7"/>
                                </a:lnTo>
                                <a:lnTo>
                                  <a:pt x="f5" y="f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D8E4F3"/>
                              </a:gs>
                              <a:gs pos="100000">
                                <a:srgbClr val="CBDAEF"/>
                              </a:gs>
                            </a:gsLst>
                            <a:lin ang="5400000"/>
                          </a:gradFill>
                          <a:ln cap="flat"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3F09C4" w:rsidRDefault="003F09C4" w:rsidP="003F09C4">
                              <w:pPr>
                                <w:spacing w:after="100" w:line="21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</w:rPr>
                                <w:t>Contact</w:t>
                              </w:r>
                            </w:p>
                          </w:txbxContent>
                        </wps:txbx>
                        <wps:bodyPr vert="horz" wrap="square" lIns="7560" tIns="7560" rIns="7560" bIns="7560" anchor="ctr" anchorCtr="1" compatLnSpc="0">
                          <a:noAutofit/>
                        </wps:bodyPr>
                      </wps:wsp>
                      <wps:wsp>
                        <wps:cNvPr id="28" name="Forme libre 26"/>
                        <wps:cNvSpPr/>
                        <wps:spPr>
                          <a:xfrm>
                            <a:off x="3284100" y="2352600"/>
                            <a:ext cx="1234800" cy="37692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234869"/>
                              <a:gd name="f7" fmla="val 376484"/>
                              <a:gd name="f8" fmla="+- 0 0 0"/>
                              <a:gd name="f9" fmla="*/ f3 1 1234869"/>
                              <a:gd name="f10" fmla="*/ f4 1 376484"/>
                              <a:gd name="f11" fmla="+- f7 0 f5"/>
                              <a:gd name="f12" fmla="+- f6 0 f5"/>
                              <a:gd name="f13" fmla="*/ f8 f0 1"/>
                              <a:gd name="f14" fmla="*/ f12 1 1234869"/>
                              <a:gd name="f15" fmla="*/ f11 1 376484"/>
                              <a:gd name="f16" fmla="*/ 0 f12 1"/>
                              <a:gd name="f17" fmla="*/ 0 f11 1"/>
                              <a:gd name="f18" fmla="*/ 1234869 f12 1"/>
                              <a:gd name="f19" fmla="*/ 376484 f11 1"/>
                              <a:gd name="f20" fmla="*/ f13 1 f2"/>
                              <a:gd name="f21" fmla="*/ f16 1 1234869"/>
                              <a:gd name="f22" fmla="*/ f17 1 376484"/>
                              <a:gd name="f23" fmla="*/ f18 1 1234869"/>
                              <a:gd name="f24" fmla="*/ f19 1 376484"/>
                              <a:gd name="f25" fmla="*/ f5 1 f14"/>
                              <a:gd name="f26" fmla="*/ f6 1 f14"/>
                              <a:gd name="f27" fmla="*/ f5 1 f15"/>
                              <a:gd name="f28" fmla="*/ f7 1 f15"/>
                              <a:gd name="f29" fmla="+- f20 0 f1"/>
                              <a:gd name="f30" fmla="*/ f21 1 f14"/>
                              <a:gd name="f31" fmla="*/ f22 1 f15"/>
                              <a:gd name="f32" fmla="*/ f23 1 f14"/>
                              <a:gd name="f33" fmla="*/ f24 1 f15"/>
                              <a:gd name="f34" fmla="*/ f25 f9 1"/>
                              <a:gd name="f35" fmla="*/ f26 f9 1"/>
                              <a:gd name="f36" fmla="*/ f28 f10 1"/>
                              <a:gd name="f37" fmla="*/ f27 f10 1"/>
                              <a:gd name="f38" fmla="*/ f30 f9 1"/>
                              <a:gd name="f39" fmla="*/ f31 f10 1"/>
                              <a:gd name="f40" fmla="*/ f32 f9 1"/>
                              <a:gd name="f41" fmla="*/ f33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">
                                <a:pos x="f38" y="f39"/>
                              </a:cxn>
                              <a:cxn ang="f29">
                                <a:pos x="f40" y="f39"/>
                              </a:cxn>
                              <a:cxn ang="f29">
                                <a:pos x="f40" y="f41"/>
                              </a:cxn>
                              <a:cxn ang="f29">
                                <a:pos x="f38" y="f41"/>
                              </a:cxn>
                              <a:cxn ang="f29">
                                <a:pos x="f38" y="f39"/>
                              </a:cxn>
                            </a:cxnLst>
                            <a:rect l="f34" t="f37" r="f35" b="f36"/>
                            <a:pathLst>
                              <a:path w="1234869" h="376484">
                                <a:moveTo>
                                  <a:pt x="f5" y="f5"/>
                                </a:moveTo>
                                <a:lnTo>
                                  <a:pt x="f6" y="f5"/>
                                </a:lnTo>
                                <a:lnTo>
                                  <a:pt x="f6" y="f7"/>
                                </a:lnTo>
                                <a:lnTo>
                                  <a:pt x="f5" y="f7"/>
                                </a:lnTo>
                                <a:lnTo>
                                  <a:pt x="f5" y="f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CCDCF0"/>
                              </a:gs>
                              <a:gs pos="100000">
                                <a:srgbClr val="BFD3EB"/>
                              </a:gs>
                            </a:gsLst>
                            <a:lin ang="5400000"/>
                          </a:gradFill>
                          <a:ln cap="flat"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3F09C4" w:rsidRDefault="003F09C4" w:rsidP="003F09C4">
                              <w:pPr>
                                <w:spacing w:after="100" w:line="21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</w:rPr>
                                <w:t>Réserver</w:t>
                              </w:r>
                            </w:p>
                          </w:txbxContent>
                        </wps:txbx>
                        <wps:bodyPr vert="horz" wrap="square" lIns="7560" tIns="7560" rIns="7560" bIns="7560" anchor="ctr" anchorCtr="1" compatLnSpc="0">
                          <a:noAutofit/>
                        </wps:bodyPr>
                      </wps:wsp>
                      <wps:wsp>
                        <wps:cNvPr id="29" name="Forme libre 27"/>
                        <wps:cNvSpPr/>
                        <wps:spPr>
                          <a:xfrm>
                            <a:off x="4766220" y="2352600"/>
                            <a:ext cx="1234800" cy="37692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234869"/>
                              <a:gd name="f7" fmla="val 376484"/>
                              <a:gd name="f8" fmla="+- 0 0 0"/>
                              <a:gd name="f9" fmla="*/ f3 1 1234869"/>
                              <a:gd name="f10" fmla="*/ f4 1 376484"/>
                              <a:gd name="f11" fmla="+- f7 0 f5"/>
                              <a:gd name="f12" fmla="+- f6 0 f5"/>
                              <a:gd name="f13" fmla="*/ f8 f0 1"/>
                              <a:gd name="f14" fmla="*/ f12 1 1234869"/>
                              <a:gd name="f15" fmla="*/ f11 1 376484"/>
                              <a:gd name="f16" fmla="*/ 0 f12 1"/>
                              <a:gd name="f17" fmla="*/ 0 f11 1"/>
                              <a:gd name="f18" fmla="*/ 1234869 f12 1"/>
                              <a:gd name="f19" fmla="*/ 376484 f11 1"/>
                              <a:gd name="f20" fmla="*/ f13 1 f2"/>
                              <a:gd name="f21" fmla="*/ f16 1 1234869"/>
                              <a:gd name="f22" fmla="*/ f17 1 376484"/>
                              <a:gd name="f23" fmla="*/ f18 1 1234869"/>
                              <a:gd name="f24" fmla="*/ f19 1 376484"/>
                              <a:gd name="f25" fmla="*/ f5 1 f14"/>
                              <a:gd name="f26" fmla="*/ f6 1 f14"/>
                              <a:gd name="f27" fmla="*/ f5 1 f15"/>
                              <a:gd name="f28" fmla="*/ f7 1 f15"/>
                              <a:gd name="f29" fmla="+- f20 0 f1"/>
                              <a:gd name="f30" fmla="*/ f21 1 f14"/>
                              <a:gd name="f31" fmla="*/ f22 1 f15"/>
                              <a:gd name="f32" fmla="*/ f23 1 f14"/>
                              <a:gd name="f33" fmla="*/ f24 1 f15"/>
                              <a:gd name="f34" fmla="*/ f25 f9 1"/>
                              <a:gd name="f35" fmla="*/ f26 f9 1"/>
                              <a:gd name="f36" fmla="*/ f28 f10 1"/>
                              <a:gd name="f37" fmla="*/ f27 f10 1"/>
                              <a:gd name="f38" fmla="*/ f30 f9 1"/>
                              <a:gd name="f39" fmla="*/ f31 f10 1"/>
                              <a:gd name="f40" fmla="*/ f32 f9 1"/>
                              <a:gd name="f41" fmla="*/ f33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">
                                <a:pos x="f38" y="f39"/>
                              </a:cxn>
                              <a:cxn ang="f29">
                                <a:pos x="f40" y="f39"/>
                              </a:cxn>
                              <a:cxn ang="f29">
                                <a:pos x="f40" y="f41"/>
                              </a:cxn>
                              <a:cxn ang="f29">
                                <a:pos x="f38" y="f41"/>
                              </a:cxn>
                              <a:cxn ang="f29">
                                <a:pos x="f38" y="f39"/>
                              </a:cxn>
                            </a:cxnLst>
                            <a:rect l="f34" t="f37" r="f35" b="f36"/>
                            <a:pathLst>
                              <a:path w="1234869" h="376484">
                                <a:moveTo>
                                  <a:pt x="f5" y="f5"/>
                                </a:moveTo>
                                <a:lnTo>
                                  <a:pt x="f6" y="f5"/>
                                </a:lnTo>
                                <a:lnTo>
                                  <a:pt x="f6" y="f7"/>
                                </a:lnTo>
                                <a:lnTo>
                                  <a:pt x="f5" y="f7"/>
                                </a:lnTo>
                                <a:lnTo>
                                  <a:pt x="f5" y="f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D8E4F3"/>
                              </a:gs>
                              <a:gs pos="100000">
                                <a:srgbClr val="CBDAEF"/>
                              </a:gs>
                            </a:gsLst>
                            <a:lin ang="5400000"/>
                          </a:gradFill>
                          <a:ln cap="flat"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3F09C4" w:rsidRDefault="003F09C4" w:rsidP="003F09C4">
                              <w:pPr>
                                <w:spacing w:after="100" w:line="21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</w:rPr>
                                <w:t>Réservation en ligne</w:t>
                              </w:r>
                            </w:p>
                          </w:txbxContent>
                        </wps:txbx>
                        <wps:bodyPr vert="horz" wrap="square" lIns="7560" tIns="7560" rIns="7560" bIns="7560" anchor="ctr" anchorCtr="1" compatLnSpc="0">
                          <a:noAutofit/>
                        </wps:bodyPr>
                      </wps:wsp>
                      <wps:wsp>
                        <wps:cNvPr id="30" name="Forme libre 28"/>
                        <wps:cNvSpPr/>
                        <wps:spPr>
                          <a:xfrm>
                            <a:off x="1802700" y="2823120"/>
                            <a:ext cx="1234800" cy="37692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234869"/>
                              <a:gd name="f7" fmla="val 376484"/>
                              <a:gd name="f8" fmla="+- 0 0 0"/>
                              <a:gd name="f9" fmla="*/ f3 1 1234869"/>
                              <a:gd name="f10" fmla="*/ f4 1 376484"/>
                              <a:gd name="f11" fmla="+- f7 0 f5"/>
                              <a:gd name="f12" fmla="+- f6 0 f5"/>
                              <a:gd name="f13" fmla="*/ f8 f0 1"/>
                              <a:gd name="f14" fmla="*/ f12 1 1234869"/>
                              <a:gd name="f15" fmla="*/ f11 1 376484"/>
                              <a:gd name="f16" fmla="*/ 0 f12 1"/>
                              <a:gd name="f17" fmla="*/ 0 f11 1"/>
                              <a:gd name="f18" fmla="*/ 1234869 f12 1"/>
                              <a:gd name="f19" fmla="*/ 376484 f11 1"/>
                              <a:gd name="f20" fmla="*/ f13 1 f2"/>
                              <a:gd name="f21" fmla="*/ f16 1 1234869"/>
                              <a:gd name="f22" fmla="*/ f17 1 376484"/>
                              <a:gd name="f23" fmla="*/ f18 1 1234869"/>
                              <a:gd name="f24" fmla="*/ f19 1 376484"/>
                              <a:gd name="f25" fmla="*/ f5 1 f14"/>
                              <a:gd name="f26" fmla="*/ f6 1 f14"/>
                              <a:gd name="f27" fmla="*/ f5 1 f15"/>
                              <a:gd name="f28" fmla="*/ f7 1 f15"/>
                              <a:gd name="f29" fmla="+- f20 0 f1"/>
                              <a:gd name="f30" fmla="*/ f21 1 f14"/>
                              <a:gd name="f31" fmla="*/ f22 1 f15"/>
                              <a:gd name="f32" fmla="*/ f23 1 f14"/>
                              <a:gd name="f33" fmla="*/ f24 1 f15"/>
                              <a:gd name="f34" fmla="*/ f25 f9 1"/>
                              <a:gd name="f35" fmla="*/ f26 f9 1"/>
                              <a:gd name="f36" fmla="*/ f28 f10 1"/>
                              <a:gd name="f37" fmla="*/ f27 f10 1"/>
                              <a:gd name="f38" fmla="*/ f30 f9 1"/>
                              <a:gd name="f39" fmla="*/ f31 f10 1"/>
                              <a:gd name="f40" fmla="*/ f32 f9 1"/>
                              <a:gd name="f41" fmla="*/ f33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">
                                <a:pos x="f38" y="f39"/>
                              </a:cxn>
                              <a:cxn ang="f29">
                                <a:pos x="f40" y="f39"/>
                              </a:cxn>
                              <a:cxn ang="f29">
                                <a:pos x="f40" y="f41"/>
                              </a:cxn>
                              <a:cxn ang="f29">
                                <a:pos x="f38" y="f41"/>
                              </a:cxn>
                              <a:cxn ang="f29">
                                <a:pos x="f38" y="f39"/>
                              </a:cxn>
                            </a:cxnLst>
                            <a:rect l="f34" t="f37" r="f35" b="f36"/>
                            <a:pathLst>
                              <a:path w="1234869" h="376484">
                                <a:moveTo>
                                  <a:pt x="f5" y="f5"/>
                                </a:moveTo>
                                <a:lnTo>
                                  <a:pt x="f6" y="f5"/>
                                </a:lnTo>
                                <a:lnTo>
                                  <a:pt x="f6" y="f7"/>
                                </a:lnTo>
                                <a:lnTo>
                                  <a:pt x="f5" y="f7"/>
                                </a:lnTo>
                                <a:lnTo>
                                  <a:pt x="f5" y="f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B3CCEA"/>
                              </a:gs>
                              <a:gs pos="100000">
                                <a:srgbClr val="A4C2E5"/>
                              </a:gs>
                            </a:gsLst>
                            <a:lin ang="5400000"/>
                          </a:gradFill>
                          <a:ln cap="flat"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3F09C4" w:rsidRDefault="003F09C4" w:rsidP="003F09C4">
                              <w:pPr>
                                <w:spacing w:after="100" w:line="21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</w:rPr>
                                <w:t>Equipe du festival</w:t>
                              </w:r>
                            </w:p>
                          </w:txbxContent>
                        </wps:txbx>
                        <wps:bodyPr vert="horz" wrap="square" lIns="7560" tIns="7560" rIns="7560" bIns="7560" anchor="ctr" anchorCtr="1" compatLnSpc="0">
                          <a:noAutofit/>
                        </wps:bodyPr>
                      </wps:wsp>
                      <wps:wsp>
                        <wps:cNvPr id="31" name="Forme libre 29"/>
                        <wps:cNvSpPr/>
                        <wps:spPr>
                          <a:xfrm>
                            <a:off x="3284100" y="2823120"/>
                            <a:ext cx="1234800" cy="37692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234869"/>
                              <a:gd name="f7" fmla="val 376484"/>
                              <a:gd name="f8" fmla="+- 0 0 0"/>
                              <a:gd name="f9" fmla="*/ f3 1 1234869"/>
                              <a:gd name="f10" fmla="*/ f4 1 376484"/>
                              <a:gd name="f11" fmla="+- f7 0 f5"/>
                              <a:gd name="f12" fmla="+- f6 0 f5"/>
                              <a:gd name="f13" fmla="*/ f8 f0 1"/>
                              <a:gd name="f14" fmla="*/ f12 1 1234869"/>
                              <a:gd name="f15" fmla="*/ f11 1 376484"/>
                              <a:gd name="f16" fmla="*/ 0 f12 1"/>
                              <a:gd name="f17" fmla="*/ 0 f11 1"/>
                              <a:gd name="f18" fmla="*/ 1234869 f12 1"/>
                              <a:gd name="f19" fmla="*/ 376484 f11 1"/>
                              <a:gd name="f20" fmla="*/ f13 1 f2"/>
                              <a:gd name="f21" fmla="*/ f16 1 1234869"/>
                              <a:gd name="f22" fmla="*/ f17 1 376484"/>
                              <a:gd name="f23" fmla="*/ f18 1 1234869"/>
                              <a:gd name="f24" fmla="*/ f19 1 376484"/>
                              <a:gd name="f25" fmla="*/ f5 1 f14"/>
                              <a:gd name="f26" fmla="*/ f6 1 f14"/>
                              <a:gd name="f27" fmla="*/ f5 1 f15"/>
                              <a:gd name="f28" fmla="*/ f7 1 f15"/>
                              <a:gd name="f29" fmla="+- f20 0 f1"/>
                              <a:gd name="f30" fmla="*/ f21 1 f14"/>
                              <a:gd name="f31" fmla="*/ f22 1 f15"/>
                              <a:gd name="f32" fmla="*/ f23 1 f14"/>
                              <a:gd name="f33" fmla="*/ f24 1 f15"/>
                              <a:gd name="f34" fmla="*/ f25 f9 1"/>
                              <a:gd name="f35" fmla="*/ f26 f9 1"/>
                              <a:gd name="f36" fmla="*/ f28 f10 1"/>
                              <a:gd name="f37" fmla="*/ f27 f10 1"/>
                              <a:gd name="f38" fmla="*/ f30 f9 1"/>
                              <a:gd name="f39" fmla="*/ f31 f10 1"/>
                              <a:gd name="f40" fmla="*/ f32 f9 1"/>
                              <a:gd name="f41" fmla="*/ f33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">
                                <a:pos x="f38" y="f39"/>
                              </a:cxn>
                              <a:cxn ang="f29">
                                <a:pos x="f40" y="f39"/>
                              </a:cxn>
                              <a:cxn ang="f29">
                                <a:pos x="f40" y="f41"/>
                              </a:cxn>
                              <a:cxn ang="f29">
                                <a:pos x="f38" y="f41"/>
                              </a:cxn>
                              <a:cxn ang="f29">
                                <a:pos x="f38" y="f39"/>
                              </a:cxn>
                            </a:cxnLst>
                            <a:rect l="f34" t="f37" r="f35" b="f36"/>
                            <a:pathLst>
                              <a:path w="1234869" h="376484">
                                <a:moveTo>
                                  <a:pt x="f5" y="f5"/>
                                </a:moveTo>
                                <a:lnTo>
                                  <a:pt x="f6" y="f5"/>
                                </a:lnTo>
                                <a:lnTo>
                                  <a:pt x="f6" y="f7"/>
                                </a:lnTo>
                                <a:lnTo>
                                  <a:pt x="f5" y="f7"/>
                                </a:lnTo>
                                <a:lnTo>
                                  <a:pt x="f5" y="f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CCDCF0"/>
                              </a:gs>
                              <a:gs pos="100000">
                                <a:srgbClr val="BFD3EB"/>
                              </a:gs>
                            </a:gsLst>
                            <a:lin ang="5400000"/>
                          </a:gradFill>
                          <a:ln cap="flat"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3F09C4" w:rsidRDefault="003F09C4" w:rsidP="003F09C4">
                              <w:pPr>
                                <w:spacing w:after="100" w:line="21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</w:rPr>
                                <w:t>Editer le site</w:t>
                              </w:r>
                            </w:p>
                          </w:txbxContent>
                        </wps:txbx>
                        <wps:bodyPr vert="horz" wrap="square" lIns="7560" tIns="7560" rIns="7560" bIns="7560" anchor="ctr" anchorCtr="1" compatLnSpc="0">
                          <a:noAutofit/>
                        </wps:bodyPr>
                      </wps:wsp>
                      <wps:wsp>
                        <wps:cNvPr id="32" name="Forme libre 30"/>
                        <wps:cNvSpPr/>
                        <wps:spPr>
                          <a:xfrm>
                            <a:off x="4766220" y="2823120"/>
                            <a:ext cx="1234800" cy="37692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234869"/>
                              <a:gd name="f7" fmla="val 376484"/>
                              <a:gd name="f8" fmla="+- 0 0 0"/>
                              <a:gd name="f9" fmla="*/ f3 1 1234869"/>
                              <a:gd name="f10" fmla="*/ f4 1 376484"/>
                              <a:gd name="f11" fmla="+- f7 0 f5"/>
                              <a:gd name="f12" fmla="+- f6 0 f5"/>
                              <a:gd name="f13" fmla="*/ f8 f0 1"/>
                              <a:gd name="f14" fmla="*/ f12 1 1234869"/>
                              <a:gd name="f15" fmla="*/ f11 1 376484"/>
                              <a:gd name="f16" fmla="*/ 0 f12 1"/>
                              <a:gd name="f17" fmla="*/ 0 f11 1"/>
                              <a:gd name="f18" fmla="*/ 1234869 f12 1"/>
                              <a:gd name="f19" fmla="*/ 376484 f11 1"/>
                              <a:gd name="f20" fmla="*/ f13 1 f2"/>
                              <a:gd name="f21" fmla="*/ f16 1 1234869"/>
                              <a:gd name="f22" fmla="*/ f17 1 376484"/>
                              <a:gd name="f23" fmla="*/ f18 1 1234869"/>
                              <a:gd name="f24" fmla="*/ f19 1 376484"/>
                              <a:gd name="f25" fmla="*/ f5 1 f14"/>
                              <a:gd name="f26" fmla="*/ f6 1 f14"/>
                              <a:gd name="f27" fmla="*/ f5 1 f15"/>
                              <a:gd name="f28" fmla="*/ f7 1 f15"/>
                              <a:gd name="f29" fmla="+- f20 0 f1"/>
                              <a:gd name="f30" fmla="*/ f21 1 f14"/>
                              <a:gd name="f31" fmla="*/ f22 1 f15"/>
                              <a:gd name="f32" fmla="*/ f23 1 f14"/>
                              <a:gd name="f33" fmla="*/ f24 1 f15"/>
                              <a:gd name="f34" fmla="*/ f25 f9 1"/>
                              <a:gd name="f35" fmla="*/ f26 f9 1"/>
                              <a:gd name="f36" fmla="*/ f28 f10 1"/>
                              <a:gd name="f37" fmla="*/ f27 f10 1"/>
                              <a:gd name="f38" fmla="*/ f30 f9 1"/>
                              <a:gd name="f39" fmla="*/ f31 f10 1"/>
                              <a:gd name="f40" fmla="*/ f32 f9 1"/>
                              <a:gd name="f41" fmla="*/ f33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">
                                <a:pos x="f38" y="f39"/>
                              </a:cxn>
                              <a:cxn ang="f29">
                                <a:pos x="f40" y="f39"/>
                              </a:cxn>
                              <a:cxn ang="f29">
                                <a:pos x="f40" y="f41"/>
                              </a:cxn>
                              <a:cxn ang="f29">
                                <a:pos x="f38" y="f41"/>
                              </a:cxn>
                              <a:cxn ang="f29">
                                <a:pos x="f38" y="f39"/>
                              </a:cxn>
                            </a:cxnLst>
                            <a:rect l="f34" t="f37" r="f35" b="f36"/>
                            <a:pathLst>
                              <a:path w="1234869" h="376484">
                                <a:moveTo>
                                  <a:pt x="f5" y="f5"/>
                                </a:moveTo>
                                <a:lnTo>
                                  <a:pt x="f6" y="f5"/>
                                </a:lnTo>
                                <a:lnTo>
                                  <a:pt x="f6" y="f7"/>
                                </a:lnTo>
                                <a:lnTo>
                                  <a:pt x="f5" y="f7"/>
                                </a:lnTo>
                                <a:lnTo>
                                  <a:pt x="f5" y="f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D8E4F3"/>
                              </a:gs>
                              <a:gs pos="100000">
                                <a:srgbClr val="CBDAEF"/>
                              </a:gs>
                            </a:gsLst>
                            <a:lin ang="5400000"/>
                          </a:gradFill>
                          <a:ln cap="flat"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3F09C4" w:rsidRDefault="003F09C4" w:rsidP="003F09C4">
                              <w:pPr>
                                <w:spacing w:after="100" w:line="21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</w:rPr>
                                <w:t>Back-office</w:t>
                              </w:r>
                            </w:p>
                          </w:txbxContent>
                        </wps:txbx>
                        <wps:bodyPr vert="horz" wrap="square" lIns="7560" tIns="7560" rIns="7560" bIns="7560" anchor="ctr" anchorCtr="1" compatLnSpc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981F81" id="Diagramme 8" o:spid="_x0000_s1026" style="width:472.5pt;height:343.15pt;mso-position-horizontal-relative:char;mso-position-vertical-relative:line" coordorigin="8022" coordsize="51987,51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">
                <v:shape id="Forme libre 4" o:spid="_x0000_s1027" style="position:absolute;left:45192;top:29660;width:2466;height:918;visibility:visible;mso-wrap-style:square;v-text-anchor:middle-center" coordsize="246973,914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" adj="-11796480,,5400" path="m,45720r246973,e" filled="f" strokecolor="#a4c0e3" strokeweight=".35mm">
                  <v:stroke joinstyle="miter"/>
                  <v:formulas/>
                  <v:path arrowok="t" o:connecttype="custom" o:connectlocs="123300,0;246600,45900;123300,91800;0,45900;0,45900;246600,45900" o:connectangles="270,0,90,180,270,270" textboxrect="0,0,246973,91440"/>
                  <v:textbox inset="3.62mm,1.09mm,3.62mm,1.09mm">
                    <w:txbxContent>
                      <w:p w:rsidR="003F09C4" w:rsidRDefault="003F09C4" w:rsidP="003F09C4"/>
                    </w:txbxContent>
                  </v:textbox>
                </v:shape>
                <v:shape id="Forme libre 5" o:spid="_x0000_s1028" style="position:absolute;left:30371;top:29660;width:2466;height:918;visibility:visible;mso-wrap-style:square;v-text-anchor:middle-center" coordsize="246973,914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" adj="-11796480,,5400" path="m,45720r246973,e" filled="f" strokecolor="#91b5de" strokeweight=".35mm">
                  <v:stroke joinstyle="miter"/>
                  <v:formulas/>
                  <v:path arrowok="t" o:connecttype="custom" o:connectlocs="123300,0;246600,45900;123300,91800;0,45900;0,45900;246600,45900" o:connectangles="270,0,90,180,270,270" textboxrect="0,0,246973,91440"/>
                  <v:textbox inset="3.62mm,1.09mm,3.62mm,1.09mm">
                    <w:txbxContent>
                      <w:p w:rsidR="003F09C4" w:rsidRDefault="003F09C4" w:rsidP="003F09C4"/>
                    </w:txbxContent>
                  </v:textbox>
                </v:shape>
                <v:shape id="Forme libre 6" o:spid="_x0000_s1029" style="position:absolute;left:15557;top:21880;width:2466;height:8241;visibility:visible;mso-wrap-style:square;v-text-anchor:middle-center" coordsize="246973,8235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" adj="-11796480,,5400" path="m,l123486,r,823559l246973,823559e" filled="f" strokecolor="#5f9cd5" strokeweight=".35mm">
                  <v:stroke joinstyle="miter"/>
                  <v:formulas/>
                  <v:path arrowok="t" o:connecttype="custom" o:connectlocs="123300,0;246600,412020;123300,824040;0,412020;0,0;123300,0;123300,824040;246600,824040" o:connectangles="270,0,90,180,270,270,270,270" textboxrect="0,0,246973,823559"/>
                  <v:textbox inset="3.19mm,10.85mm,3.19mm,10.85mm">
                    <w:txbxContent>
                      <w:p w:rsidR="003F09C4" w:rsidRDefault="003F09C4" w:rsidP="003F09C4"/>
                    </w:txbxContent>
                  </v:textbox>
                </v:shape>
                <v:shape id="Forme libre 7" o:spid="_x0000_s1030" style="position:absolute;left:45192;top:24955;width:2466;height:918;visibility:visible;mso-wrap-style:square;v-text-anchor:middle-center" coordsize="246973,914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" adj="-11796480,,5400" path="m,45720r246973,e" filled="f" strokecolor="#a4c0e3" strokeweight=".35mm">
                  <v:stroke joinstyle="miter"/>
                  <v:formulas/>
                  <v:path arrowok="t" o:connecttype="custom" o:connectlocs="123300,0;246600,45900;123300,91800;0,45900;0,45900;246600,45900" o:connectangles="270,0,90,180,270,270" textboxrect="0,0,246973,91440"/>
                  <v:textbox inset="3.62mm,1.09mm,3.62mm,1.09mm">
                    <w:txbxContent>
                      <w:p w:rsidR="003F09C4" w:rsidRDefault="003F09C4" w:rsidP="003F09C4"/>
                    </w:txbxContent>
                  </v:textbox>
                </v:shape>
                <v:shape id="Forme libre 8" o:spid="_x0000_s1031" style="position:absolute;left:30371;top:13647;width:2466;height:11761;visibility:visible;mso-wrap-style:square;v-text-anchor:middle-center" coordsize="246973,11765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" adj="-11796480,,5400" path="m,l123486,r,1176514l246973,1176514e" filled="f" strokecolor="#91b5de" strokeweight=".35mm">
                  <v:stroke joinstyle="miter"/>
                  <v:formulas/>
                  <v:path arrowok="t" o:connecttype="custom" o:connectlocs="123300,0;246600,588060;123300,1176120;0,588060;0,0;123300,0;123300,1176120;246600,1176120" o:connectangles="270,0,90,180,270,270,270,270" textboxrect="0,0,246973,1176514"/>
                  <v:textbox inset="2.95mm,15.5mm,2.95mm,15.5mm">
                    <w:txbxContent>
                      <w:p w:rsidR="003F09C4" w:rsidRDefault="003F09C4" w:rsidP="003F09C4"/>
                    </w:txbxContent>
                  </v:textbox>
                </v:shape>
                <v:shape id="Forme libre 9" o:spid="_x0000_s1032" style="position:absolute;left:45192;top:13647;width:2466;height:7056;visibility:visible;mso-wrap-style:square;v-text-anchor:middle-center" coordsize="246973,7059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" adj="-11796480,,5400" path="m,l123486,r,705908l246973,705908e" filled="f" strokecolor="#a4c0e3" strokeweight=".35mm">
                  <v:stroke joinstyle="miter"/>
                  <v:formulas/>
                  <v:path arrowok="t" o:connecttype="custom" o:connectlocs="123300,0;246600,352800;123300,705600;0,352800;0,0;123300,0;123300,705600;246600,705600" o:connectangles="270,0,90,180,270,270,270,270" textboxrect="0,0,246973,705908"/>
                  <v:textbox inset="3.26mm,9.28mm,3.26mm,9.28mm">
                    <w:txbxContent>
                      <w:p w:rsidR="003F09C4" w:rsidRDefault="003F09C4" w:rsidP="003F09C4"/>
                    </w:txbxContent>
                  </v:textbox>
                </v:shape>
                <v:shape id="Forme libre 10" o:spid="_x0000_s1033" style="position:absolute;left:45192;top:13647;width:2466;height:2351;visibility:visible;mso-wrap-style:square;v-text-anchor:middle-center" coordsize="246973,2353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" adj="-11796480,,5400" path="m,l123486,r,235302l246973,235302e" filled="f" strokecolor="#a4c0e3" strokeweight=".35mm">
                  <v:stroke joinstyle="miter"/>
                  <v:formulas/>
                  <v:path arrowok="t" o:connecttype="custom" o:connectlocs="123300,0;246600,117540;123300,235080;0,117540;0,0;123300,0;123300,235080;246600,235080" o:connectangles="270,0,90,180,270,270,270,270" textboxrect="0,0,246973,235302"/>
                  <v:textbox inset="3.55mm,3.03mm,3.55mm,3.03mm">
                    <w:txbxContent>
                      <w:p w:rsidR="003F09C4" w:rsidRDefault="003F09C4" w:rsidP="003F09C4"/>
                    </w:txbxContent>
                  </v:textbox>
                </v:shape>
                <v:shape id="Forme libre 11" o:spid="_x0000_s1034" style="position:absolute;left:45192;top:11289;width:2466;height:2351;visibility:visible;mso-wrap-style:square;v-text-anchor:middle-center" coordsize="246973,2353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" adj="-11796480,,5400" path="m,235302r123486,l123486,,246973,e" filled="f" strokecolor="#a4c0e3" strokeweight=".35mm">
                  <v:stroke joinstyle="miter"/>
                  <v:formulas/>
                  <v:path arrowok="t" o:connecttype="custom" o:connectlocs="123300,0;246600,117540;123300,235080;0,117540;0,235080;123300,235080;123300,0;246600,0" o:connectangles="270,0,90,180,270,270,270,270" textboxrect="0,0,246973,235302"/>
                  <v:textbox inset="3.55mm,3.03mm,3.55mm,3.03mm">
                    <w:txbxContent>
                      <w:p w:rsidR="003F09C4" w:rsidRDefault="003F09C4" w:rsidP="003F09C4"/>
                    </w:txbxContent>
                  </v:textbox>
                </v:shape>
                <v:shape id="Forme libre 12" o:spid="_x0000_s1035" style="position:absolute;left:45192;top:6584;width:2466;height:7056;visibility:visible;mso-wrap-style:square;v-text-anchor:middle-center" coordsize="246973,7059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" adj="-11796480,,5400" path="m,705908r123486,l123486,,246973,e" filled="f" strokecolor="#a4c0e3" strokeweight=".35mm">
                  <v:stroke joinstyle="miter"/>
                  <v:formulas/>
                  <v:path arrowok="t" o:connecttype="custom" o:connectlocs="123300,0;246600,352800;123300,705600;0,352800;0,705600;123300,705600;123300,0;246600,0" o:connectangles="270,0,90,180,270,270,270,270" textboxrect="0,0,246973,705908"/>
                  <v:textbox inset="3.26mm,9.28mm,3.26mm,9.28mm">
                    <w:txbxContent>
                      <w:p w:rsidR="003F09C4" w:rsidRDefault="003F09C4" w:rsidP="003F09C4"/>
                    </w:txbxContent>
                  </v:textbox>
                </v:shape>
                <v:shape id="Forme libre 13" o:spid="_x0000_s1036" style="position:absolute;left:30371;top:13190;width:2466;height:918;visibility:visible;mso-wrap-style:square;v-text-anchor:middle-center" coordsize="246973,914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" adj="-11796480,,5400" path="m,45720r246973,e" filled="f" strokecolor="#91b5de" strokeweight=".35mm">
                  <v:stroke joinstyle="miter"/>
                  <v:formulas/>
                  <v:path arrowok="t" o:connecttype="custom" o:connectlocs="123300,0;246600,45900;123300,91800;0,45900;0,45900;246600,45900" o:connectangles="270,0,90,180,270,270" textboxrect="0,0,246973,91440"/>
                  <v:textbox inset="3.62mm,1.09mm,3.62mm,1.09mm">
                    <w:txbxContent>
                      <w:p w:rsidR="003F09C4" w:rsidRDefault="003F09C4" w:rsidP="003F09C4"/>
                    </w:txbxContent>
                  </v:textbox>
                </v:shape>
                <v:shape id="Forme libre 14" o:spid="_x0000_s1037" style="position:absolute;left:45192;top:1429;width:2466;height:918;visibility:visible;mso-wrap-style:square;v-text-anchor:middle-center" coordsize="246973,914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" adj="-11796480,,5400" path="m,45720r246973,e" filled="f" strokecolor="#a4c0e3" strokeweight=".35mm">
                  <v:stroke joinstyle="miter"/>
                  <v:formulas/>
                  <v:path arrowok="t" o:connecttype="custom" o:connectlocs="123300,0;246600,45900;123300,91800;0,45900;0,45900;246600,45900" o:connectangles="270,0,90,180,270,270" textboxrect="0,0,246973,91440"/>
                  <v:textbox inset="3.62mm,1.09mm,3.62mm,1.09mm">
                    <w:txbxContent>
                      <w:p w:rsidR="003F09C4" w:rsidRDefault="003F09C4" w:rsidP="003F09C4"/>
                    </w:txbxContent>
                  </v:textbox>
                </v:shape>
                <v:shape id="Forme libre 15" o:spid="_x0000_s1038" style="position:absolute;left:30371;top:1886;width:2466;height:11761;visibility:visible;mso-wrap-style:square;v-text-anchor:middle-center" coordsize="246973,11765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" adj="-11796480,,5400" path="m,1176514r123486,l123486,,246973,e" filled="f" strokecolor="#91b5de" strokeweight=".35mm">
                  <v:stroke joinstyle="miter"/>
                  <v:formulas/>
                  <v:path arrowok="t" o:connecttype="custom" o:connectlocs="123300,0;246600,588060;123300,1176120;0,588060;0,1176120;123300,1176120;123300,0;246600,0" o:connectangles="270,0,90,180,270,270,270,270" textboxrect="0,0,246973,1176514"/>
                  <v:textbox inset="2.95mm,15.5mm,2.95mm,15.5mm">
                    <w:txbxContent>
                      <w:p w:rsidR="003F09C4" w:rsidRDefault="003F09C4" w:rsidP="003F09C4"/>
                    </w:txbxContent>
                  </v:textbox>
                </v:shape>
                <v:shape id="Forme libre 16" o:spid="_x0000_s1039" style="position:absolute;left:15557;top:13647;width:2466;height:8241;visibility:visible;mso-wrap-style:square;v-text-anchor:middle-center" coordsize="246973,8235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" adj="-11796480,,5400" path="m,823559r123486,l123486,,246973,e" filled="f" strokecolor="#5f9cd5" strokeweight=".35mm">
                  <v:stroke joinstyle="miter"/>
                  <v:formulas/>
                  <v:path arrowok="t" o:connecttype="custom" o:connectlocs="123300,0;246600,412020;123300,824040;0,412020;0,824040;123300,824040;123300,0;246600,0" o:connectangles="270,0,90,180,270,270,270,270" textboxrect="0,0,246973,823559"/>
                  <v:textbox inset="3.19mm,10.85mm,3.19mm,10.85mm">
                    <w:txbxContent>
                      <w:p w:rsidR="003F09C4" w:rsidRDefault="003F09C4" w:rsidP="003F09C4"/>
                    </w:txbxContent>
                  </v:textbox>
                </v:shape>
                <v:shape id="Forme libre 17" o:spid="_x0000_s1040" style="position:absolute;top:39810;width:19814;height:3769;rotation:90;visibility:visible;mso-wrap-style:square;v-text-anchor:middle-center" coordsize="1981497,3764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" adj="-11796480,,5400" path="m,l1981497,r,376484l,376484,,xe" fillcolor="#acc3de" stroked="f">
                  <v:fill color2="#9fb9d7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990720,0;1981439,188460;990720,376920;0,188460;0,0;1981439,0;1981439,376920;0,376920;0,0" o:connectangles="270,0,90,180,270,270,270,270,270" textboxrect="0,0,1981497,376484"/>
                  <v:textbox inset=".28mm,.28mm,.28mm,.28mm">
                    <w:txbxContent>
                      <w:p w:rsidR="003F09C4" w:rsidRDefault="003F09C4" w:rsidP="003F09C4">
                        <w:pPr>
                          <w:spacing w:after="140" w:line="216" w:lineRule="auto"/>
                          <w:jc w:val="center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31"/>
                            <w:szCs w:val="31"/>
                          </w:rPr>
                          <w:t>Faire conaitre le festival</w:t>
                        </w:r>
                      </w:p>
                    </w:txbxContent>
                  </v:textbox>
                </v:shape>
                <v:shape id="Forme libre 18" o:spid="_x0000_s1041" style="position:absolute;left:18027;top:11764;width:12348;height:3770;visibility:visible;mso-wrap-style:square;v-text-anchor:middle-center" coordsize="1234869,3764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" adj="-11796480,,5400" path="m,l1234869,r,376484l,376484,,xe" fillcolor="#acc3de" stroked="f">
                  <v:fill color2="#9fb9d7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617400,0;1234800,188460;617400,376920;0,188460;0,0;1234800,0;1234800,376920;0,376920;0,0" o:connectangles="270,0,90,180,270,270,270,270,270" textboxrect="0,0,1234869,376484"/>
                  <v:textbox inset=".21mm,.21mm,.21mm,.21mm">
                    <w:txbxContent>
                      <w:p w:rsidR="003F09C4" w:rsidRDefault="003F09C4" w:rsidP="003F09C4">
                        <w:pPr>
                          <w:spacing w:after="100" w:line="216" w:lineRule="auto"/>
                          <w:jc w:val="center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</w:rPr>
                          <w:t>Nouveau visiteur</w:t>
                        </w:r>
                      </w:p>
                    </w:txbxContent>
                  </v:textbox>
                </v:shape>
                <v:shape id="Forme libre 19" o:spid="_x0000_s1042" style="position:absolute;left:32841;width:12348;height:3769;visibility:visible;mso-wrap-style:square;v-text-anchor:middle-center" coordsize="1234869,3764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" adj="-11796480,,5400" path="m,l1234869,r,376484l,376484,,xe" fillcolor="#ccdcf0" stroked="f">
                  <v:fill color2="#bfd3eb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617400,0;1234800,188460;617400,376920;0,188460;0,0;1234800,0;1234800,376920;0,376920;0,0" o:connectangles="270,0,90,180,270,270,270,270,270" textboxrect="0,0,1234869,376484"/>
                  <v:textbox inset=".21mm,.21mm,.21mm,.21mm">
                    <w:txbxContent>
                      <w:p w:rsidR="003F09C4" w:rsidRDefault="003F09C4" w:rsidP="003F09C4">
                        <w:pPr>
                          <w:spacing w:after="100" w:line="216" w:lineRule="auto"/>
                          <w:jc w:val="center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</w:rPr>
                          <w:t>Trouver en ligne</w:t>
                        </w:r>
                      </w:p>
                    </w:txbxContent>
                  </v:textbox>
                </v:shape>
                <v:shape id="Forme libre 20" o:spid="_x0000_s1043" style="position:absolute;left:47662;width:12348;height:3769;visibility:visible;mso-wrap-style:square;v-text-anchor:middle-center" coordsize="1234869,3764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" adj="-11796480,,5400" path="m,l1234869,r,376484l,376484,,xe" fillcolor="#d8e4f3" stroked="f">
                  <v:fill color2="#cbdaef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617400,0;1234800,188460;617400,376920;0,188460;0,0;1234800,0;1234800,376920;0,376920;0,0" o:connectangles="270,0,90,180,270,270,270,270,270" textboxrect="0,0,1234869,376484"/>
                  <v:textbox inset=".21mm,.21mm,.21mm,.21mm">
                    <w:txbxContent>
                      <w:p w:rsidR="003F09C4" w:rsidRDefault="003F09C4" w:rsidP="003F09C4">
                        <w:pPr>
                          <w:spacing w:after="100" w:line="216" w:lineRule="auto"/>
                          <w:jc w:val="center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</w:rPr>
                          <w:t>Référencement</w:t>
                        </w:r>
                      </w:p>
                    </w:txbxContent>
                  </v:textbox>
                </v:shape>
                <v:shape id="Forme libre 21" o:spid="_x0000_s1044" style="position:absolute;left:32841;top:11764;width:12348;height:3770;visibility:visible;mso-wrap-style:square;v-text-anchor:middle-center" coordsize="1234869,3764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" adj="-11796480,,5400" path="m,l1234869,r,376484l,376484,,xe" fillcolor="#ccdcf0" stroked="f">
                  <v:fill color2="#bfd3eb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617400,0;1234800,188460;617400,376920;0,188460;0,0;1234800,0;1234800,376920;0,376920;0,0" o:connectangles="270,0,90,180,270,270,270,270,270" textboxrect="0,0,1234869,376484"/>
                  <v:textbox inset=".21mm,.21mm,.21mm,.21mm">
                    <w:txbxContent>
                      <w:p w:rsidR="003F09C4" w:rsidRDefault="003F09C4" w:rsidP="003F09C4">
                        <w:pPr>
                          <w:spacing w:after="100" w:line="216" w:lineRule="auto"/>
                          <w:jc w:val="center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</w:rPr>
                          <w:t>S'informer</w:t>
                        </w:r>
                      </w:p>
                    </w:txbxContent>
                  </v:textbox>
                </v:shape>
                <v:shape id="Forme libre 22" o:spid="_x0000_s1045" style="position:absolute;left:47662;top:4705;width:12348;height:3769;visibility:visible;mso-wrap-style:square;v-text-anchor:middle-center" coordsize="1234869,3764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" adj="-11796480,,5400" path="m,l1234869,r,376484l,376484,,xe" fillcolor="#d8e4f3" stroked="f">
                  <v:fill color2="#cbdaef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617400,0;1234800,188460;617400,376920;0,188460;0,0;1234800,0;1234800,376920;0,376920;0,0" o:connectangles="270,0,90,180,270,270,270,270,270" textboxrect="0,0,1234869,376484"/>
                  <v:textbox inset=".21mm,.21mm,.21mm,.21mm">
                    <w:txbxContent>
                      <w:p w:rsidR="003F09C4" w:rsidRDefault="003F09C4" w:rsidP="003F09C4">
                        <w:pPr>
                          <w:spacing w:after="100" w:line="216" w:lineRule="auto"/>
                          <w:jc w:val="center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</w:rPr>
                          <w:t>Listing des films</w:t>
                        </w:r>
                      </w:p>
                    </w:txbxContent>
                  </v:textbox>
                </v:shape>
                <v:shape id="Forme libre 23" o:spid="_x0000_s1046" style="position:absolute;left:47662;top:9410;width:12348;height:3769;visibility:visible;mso-wrap-style:square;v-text-anchor:middle-center" coordsize="1234869,3764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" adj="-11796480,,5400" path="m,l1234869,r,376484l,376484,,xe" fillcolor="#d8e4f3" stroked="f">
                  <v:fill color2="#cbdaef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617400,0;1234800,188460;617400,376920;0,188460;0,0;1234800,0;1234800,376920;0,376920;0,0" o:connectangles="270,0,90,180,270,270,270,270,270" textboxrect="0,0,1234869,376484"/>
                  <v:textbox inset=".21mm,.21mm,.21mm,.21mm">
                    <w:txbxContent>
                      <w:p w:rsidR="003F09C4" w:rsidRDefault="003F09C4" w:rsidP="003F09C4">
                        <w:pPr>
                          <w:spacing w:after="100" w:line="216" w:lineRule="auto"/>
                          <w:jc w:val="center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</w:rPr>
                          <w:t>Présentation du festival</w:t>
                        </w:r>
                      </w:p>
                    </w:txbxContent>
                  </v:textbox>
                </v:shape>
                <v:shape id="Forme libre 24" o:spid="_x0000_s1047" style="position:absolute;left:47662;top:14115;width:12348;height:3769;visibility:visible;mso-wrap-style:square;v-text-anchor:middle-center" coordsize="1234869,3764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" adj="-11796480,,5400" path="m,l1234869,r,376484l,376484,,xe" fillcolor="#d8e4f3" stroked="f">
                  <v:fill color2="#cbdaef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617400,0;1234800,188460;617400,376920;0,188460;0,0;1234800,0;1234800,376920;0,376920;0,0" o:connectangles="270,0,90,180,270,270,270,270,270" textboxrect="0,0,1234869,376484"/>
                  <v:textbox inset=".21mm,.21mm,.21mm,.21mm">
                    <w:txbxContent>
                      <w:p w:rsidR="003F09C4" w:rsidRDefault="003F09C4" w:rsidP="003F09C4">
                        <w:pPr>
                          <w:spacing w:after="100" w:line="216" w:lineRule="auto"/>
                          <w:jc w:val="center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</w:rPr>
                          <w:t>Actualités</w:t>
                        </w:r>
                      </w:p>
                    </w:txbxContent>
                  </v:textbox>
                </v:shape>
                <v:shape id="Forme libre 25" o:spid="_x0000_s1048" style="position:absolute;left:47662;top:18820;width:12348;height:3770;visibility:visible;mso-wrap-style:square;v-text-anchor:middle-center" coordsize="1234869,3764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" adj="-11796480,,5400" path="m,l1234869,r,376484l,376484,,xe" fillcolor="#d8e4f3" stroked="f">
                  <v:fill color2="#cbdaef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617400,0;1234800,188460;617400,376920;0,188460;0,0;1234800,0;1234800,376920;0,376920;0,0" o:connectangles="270,0,90,180,270,270,270,270,270" textboxrect="0,0,1234869,376484"/>
                  <v:textbox inset=".21mm,.21mm,.21mm,.21mm">
                    <w:txbxContent>
                      <w:p w:rsidR="003F09C4" w:rsidRDefault="003F09C4" w:rsidP="003F09C4">
                        <w:pPr>
                          <w:spacing w:after="100" w:line="216" w:lineRule="auto"/>
                          <w:jc w:val="center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</w:rPr>
                          <w:t>Contact</w:t>
                        </w:r>
                      </w:p>
                    </w:txbxContent>
                  </v:textbox>
                </v:shape>
                <v:shape id="Forme libre 26" o:spid="_x0000_s1049" style="position:absolute;left:32841;top:23526;width:12348;height:3769;visibility:visible;mso-wrap-style:square;v-text-anchor:middle-center" coordsize="1234869,3764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" adj="-11796480,,5400" path="m,l1234869,r,376484l,376484,,xe" fillcolor="#ccdcf0" stroked="f">
                  <v:fill color2="#bfd3eb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617400,0;1234800,188460;617400,376920;0,188460;0,0;1234800,0;1234800,376920;0,376920;0,0" o:connectangles="270,0,90,180,270,270,270,270,270" textboxrect="0,0,1234869,376484"/>
                  <v:textbox inset=".21mm,.21mm,.21mm,.21mm">
                    <w:txbxContent>
                      <w:p w:rsidR="003F09C4" w:rsidRDefault="003F09C4" w:rsidP="003F09C4">
                        <w:pPr>
                          <w:spacing w:after="100" w:line="216" w:lineRule="auto"/>
                          <w:jc w:val="center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</w:rPr>
                          <w:t>Réserver</w:t>
                        </w:r>
                      </w:p>
                    </w:txbxContent>
                  </v:textbox>
                </v:shape>
                <v:shape id="Forme libre 27" o:spid="_x0000_s1050" style="position:absolute;left:47662;top:23526;width:12348;height:3769;visibility:visible;mso-wrap-style:square;v-text-anchor:middle-center" coordsize="1234869,3764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" adj="-11796480,,5400" path="m,l1234869,r,376484l,376484,,xe" fillcolor="#d8e4f3" stroked="f">
                  <v:fill color2="#cbdaef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617400,0;1234800,188460;617400,376920;0,188460;0,0;1234800,0;1234800,376920;0,376920;0,0" o:connectangles="270,0,90,180,270,270,270,270,270" textboxrect="0,0,1234869,376484"/>
                  <v:textbox inset=".21mm,.21mm,.21mm,.21mm">
                    <w:txbxContent>
                      <w:p w:rsidR="003F09C4" w:rsidRDefault="003F09C4" w:rsidP="003F09C4">
                        <w:pPr>
                          <w:spacing w:after="100" w:line="216" w:lineRule="auto"/>
                          <w:jc w:val="center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</w:rPr>
                          <w:t>Réservation en ligne</w:t>
                        </w:r>
                      </w:p>
                    </w:txbxContent>
                  </v:textbox>
                </v:shape>
                <v:shape id="Forme libre 28" o:spid="_x0000_s1051" style="position:absolute;left:18027;top:28231;width:12348;height:3769;visibility:visible;mso-wrap-style:square;v-text-anchor:middle-center" coordsize="1234869,3764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" adj="-11796480,,5400" path="m,l1234869,r,376484l,376484,,xe" fillcolor="#b3ccea" stroked="f">
                  <v:fill color2="#a4c2e5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617400,0;1234800,188460;617400,376920;0,188460;0,0;1234800,0;1234800,376920;0,376920;0,0" o:connectangles="270,0,90,180,270,270,270,270,270" textboxrect="0,0,1234869,376484"/>
                  <v:textbox inset=".21mm,.21mm,.21mm,.21mm">
                    <w:txbxContent>
                      <w:p w:rsidR="003F09C4" w:rsidRDefault="003F09C4" w:rsidP="003F09C4">
                        <w:pPr>
                          <w:spacing w:after="100" w:line="216" w:lineRule="auto"/>
                          <w:jc w:val="center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</w:rPr>
                          <w:t>Equipe du festival</w:t>
                        </w:r>
                      </w:p>
                    </w:txbxContent>
                  </v:textbox>
                </v:shape>
                <v:shape id="Forme libre 29" o:spid="_x0000_s1052" style="position:absolute;left:32841;top:28231;width:12348;height:3769;visibility:visible;mso-wrap-style:square;v-text-anchor:middle-center" coordsize="1234869,3764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" adj="-11796480,,5400" path="m,l1234869,r,376484l,376484,,xe" fillcolor="#ccdcf0" stroked="f">
                  <v:fill color2="#bfd3eb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617400,0;1234800,188460;617400,376920;0,188460;0,0;1234800,0;1234800,376920;0,376920;0,0" o:connectangles="270,0,90,180,270,270,270,270,270" textboxrect="0,0,1234869,376484"/>
                  <v:textbox inset=".21mm,.21mm,.21mm,.21mm">
                    <w:txbxContent>
                      <w:p w:rsidR="003F09C4" w:rsidRDefault="003F09C4" w:rsidP="003F09C4">
                        <w:pPr>
                          <w:spacing w:after="100" w:line="216" w:lineRule="auto"/>
                          <w:jc w:val="center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</w:rPr>
                          <w:t>Editer le site</w:t>
                        </w:r>
                      </w:p>
                    </w:txbxContent>
                  </v:textbox>
                </v:shape>
                <v:shape id="Forme libre 30" o:spid="_x0000_s1053" style="position:absolute;left:47662;top:28231;width:12348;height:3769;visibility:visible;mso-wrap-style:square;v-text-anchor:middle-center" coordsize="1234869,3764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" adj="-11796480,,5400" path="m,l1234869,r,376484l,376484,,xe" fillcolor="#d8e4f3" stroked="f">
                  <v:fill color2="#cbdaef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617400,0;1234800,188460;617400,376920;0,188460;0,0;1234800,0;1234800,376920;0,376920;0,0" o:connectangles="270,0,90,180,270,270,270,270,270" textboxrect="0,0,1234869,376484"/>
                  <v:textbox inset=".21mm,.21mm,.21mm,.21mm">
                    <w:txbxContent>
                      <w:p w:rsidR="003F09C4" w:rsidRDefault="003F09C4" w:rsidP="003F09C4">
                        <w:pPr>
                          <w:spacing w:after="100" w:line="216" w:lineRule="auto"/>
                          <w:jc w:val="center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</w:rPr>
                          <w:t>Back-office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259F5" w:rsidRPr="00731ECD" w:rsidRDefault="00F259F5" w:rsidP="003F09C4">
      <w:pPr>
        <w:pStyle w:val="Paragraphedeliste"/>
        <w:rPr>
          <w:rFonts w:ascii="Candara Light" w:hAnsi="Candara Light" w:cs="Times New Roman"/>
        </w:rPr>
      </w:pPr>
    </w:p>
    <w:p w:rsidR="00F259F5" w:rsidRPr="00306422" w:rsidRDefault="00F259F5">
      <w:pPr>
        <w:rPr>
          <w:rFonts w:ascii="Candara Light" w:hAnsi="Candara Light" w:cs="Times New Roman"/>
          <w:color w:val="000000"/>
          <w:sz w:val="28"/>
          <w:szCs w:val="28"/>
          <w:u w:val="single"/>
        </w:rPr>
      </w:pPr>
    </w:p>
    <w:p w:rsidR="00F259F5" w:rsidRPr="00306422" w:rsidRDefault="00F259F5">
      <w:pPr>
        <w:rPr>
          <w:rFonts w:ascii="Candara Light" w:hAnsi="Candara Light" w:cs="Times New Roman"/>
          <w:color w:val="000000"/>
          <w:sz w:val="28"/>
          <w:szCs w:val="28"/>
          <w:u w:val="single"/>
        </w:rPr>
      </w:pPr>
    </w:p>
    <w:p w:rsidR="00F259F5" w:rsidRPr="00306422" w:rsidRDefault="0029055D" w:rsidP="003F09C4">
      <w:pPr>
        <w:pStyle w:val="Paragraphedeliste"/>
        <w:numPr>
          <w:ilvl w:val="1"/>
          <w:numId w:val="38"/>
        </w:numPr>
        <w:rPr>
          <w:rFonts w:ascii="Candara Light" w:hAnsi="Candara Light" w:cs="Times New Roman"/>
          <w:b/>
          <w:color w:val="2E74B5" w:themeColor="accent1" w:themeShade="BF"/>
          <w:sz w:val="28"/>
          <w:szCs w:val="28"/>
          <w:u w:val="single"/>
        </w:rPr>
      </w:pPr>
      <w:r w:rsidRPr="00306422">
        <w:rPr>
          <w:rFonts w:ascii="Candara Light" w:hAnsi="Candara Light" w:cs="Times New Roman"/>
          <w:b/>
          <w:color w:val="2E74B5" w:themeColor="accent1" w:themeShade="BF"/>
          <w:sz w:val="28"/>
          <w:szCs w:val="28"/>
          <w:u w:val="single"/>
        </w:rPr>
        <w:t>Arborescence</w:t>
      </w:r>
    </w:p>
    <w:p w:rsidR="00F259F5" w:rsidRPr="00306422" w:rsidRDefault="00F259F5">
      <w:pPr>
        <w:rPr>
          <w:rFonts w:ascii="Candara Light" w:hAnsi="Candara Light" w:cs="Times New Roman"/>
          <w:color w:val="000000"/>
          <w:sz w:val="28"/>
          <w:szCs w:val="28"/>
          <w:u w:val="single"/>
        </w:rPr>
      </w:pPr>
    </w:p>
    <w:p w:rsidR="00F259F5" w:rsidRPr="00731ECD" w:rsidRDefault="0029055D" w:rsidP="003F09C4">
      <w:pPr>
        <w:pStyle w:val="Paragraphedeliste"/>
        <w:rPr>
          <w:rFonts w:ascii="Candara Light" w:hAnsi="Candara Light" w:cs="Times New Roman"/>
        </w:rPr>
      </w:pPr>
      <w:r w:rsidRPr="00306422">
        <w:rPr>
          <w:noProof/>
          <w:lang w:eastAsia="fr-FR" w:bidi="ar-SA"/>
        </w:rPr>
        <mc:AlternateContent>
          <mc:Choice Requires="wpg">
            <w:drawing>
              <wp:inline distT="0" distB="0" distL="0" distR="0">
                <wp:extent cx="4280760" cy="1514160"/>
                <wp:effectExtent l="0" t="0" r="5490" b="0"/>
                <wp:docPr id="33" name="Diagramm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0760" cy="1514160"/>
                          <a:chOff x="0" y="0"/>
                          <a:chExt cx="4280760" cy="1514160"/>
                        </a:xfrm>
                      </wpg:grpSpPr>
                      <wps:wsp>
                        <wps:cNvPr id="34" name="Forme libre 32"/>
                        <wps:cNvSpPr/>
                        <wps:spPr>
                          <a:xfrm>
                            <a:off x="2139840" y="625320"/>
                            <a:ext cx="1514880" cy="262440"/>
                          </a:xfrm>
                          <a:custGeom>
                            <a:avLst/>
                            <a:gdLst>
                              <a:gd name="f0" fmla="val w"/>
                              <a:gd name="f1" fmla="val h"/>
                              <a:gd name="f2" fmla="val 0"/>
                              <a:gd name="f3" fmla="val 1514377"/>
                              <a:gd name="f4" fmla="val 262825"/>
                              <a:gd name="f5" fmla="val 131412"/>
                              <a:gd name="f6" fmla="*/ f0 1 1514377"/>
                              <a:gd name="f7" fmla="*/ f1 1 262825"/>
                              <a:gd name="f8" fmla="+- f4 0 f2"/>
                              <a:gd name="f9" fmla="+- f3 0 f2"/>
                              <a:gd name="f10" fmla="*/ f9 1 1514377"/>
                              <a:gd name="f11" fmla="*/ f8 1 262825"/>
                              <a:gd name="f12" fmla="*/ 0 1 f10"/>
                              <a:gd name="f13" fmla="*/ 1514377 1 f10"/>
                              <a:gd name="f14" fmla="*/ 0 1 f11"/>
                              <a:gd name="f15" fmla="*/ 262825 1 f11"/>
                              <a:gd name="f16" fmla="*/ f12 f6 1"/>
                              <a:gd name="f17" fmla="*/ f13 f6 1"/>
                              <a:gd name="f18" fmla="*/ f15 f7 1"/>
                              <a:gd name="f19" fmla="*/ f14 f7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f16" t="f19" r="f17" b="f18"/>
                            <a:pathLst>
                              <a:path w="1514377" h="262825">
                                <a:moveTo>
                                  <a:pt x="f2" y="f2"/>
                                </a:moveTo>
                                <a:lnTo>
                                  <a:pt x="f2" y="f5"/>
                                </a:lnTo>
                                <a:lnTo>
                                  <a:pt x="f3" y="f5"/>
                                </a:lnTo>
                                <a:lnTo>
                                  <a:pt x="f3" y="f4"/>
                                </a:lnTo>
                              </a:path>
                            </a:pathLst>
                          </a:custGeom>
                          <a:noFill/>
                          <a:ln w="12600" cap="flat">
                            <a:solidFill>
                              <a:srgbClr val="7AA9DA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:rsidR="00F259F5" w:rsidRDefault="00F259F5"/>
                          </w:txbxContent>
                        </wps:txbx>
                        <wps:bodyPr vert="horz" wrap="square" lIns="0" tIns="0" rIns="0" bIns="0" compatLnSpc="0">
                          <a:noAutofit/>
                        </wps:bodyPr>
                      </wps:wsp>
                      <wps:wsp>
                        <wps:cNvPr id="35" name="Forme libre 33"/>
                        <wps:cNvSpPr/>
                        <wps:spPr>
                          <a:xfrm>
                            <a:off x="2094119" y="625320"/>
                            <a:ext cx="91800" cy="262440"/>
                          </a:xfrm>
                          <a:custGeom>
                            <a:avLst/>
                            <a:gdLst>
                              <a:gd name="f0" fmla="val w"/>
                              <a:gd name="f1" fmla="val h"/>
                              <a:gd name="f2" fmla="val 0"/>
                              <a:gd name="f3" fmla="val 91440"/>
                              <a:gd name="f4" fmla="val 262825"/>
                              <a:gd name="f5" fmla="val 45720"/>
                              <a:gd name="f6" fmla="*/ f0 1 91440"/>
                              <a:gd name="f7" fmla="*/ f1 1 262825"/>
                              <a:gd name="f8" fmla="+- f4 0 f2"/>
                              <a:gd name="f9" fmla="+- f3 0 f2"/>
                              <a:gd name="f10" fmla="*/ f9 1 91440"/>
                              <a:gd name="f11" fmla="*/ f8 1 262825"/>
                              <a:gd name="f12" fmla="*/ 0 1 f10"/>
                              <a:gd name="f13" fmla="*/ 91440 1 f10"/>
                              <a:gd name="f14" fmla="*/ 0 1 f11"/>
                              <a:gd name="f15" fmla="*/ 262825 1 f11"/>
                              <a:gd name="f16" fmla="*/ f12 f6 1"/>
                              <a:gd name="f17" fmla="*/ f13 f6 1"/>
                              <a:gd name="f18" fmla="*/ f15 f7 1"/>
                              <a:gd name="f19" fmla="*/ f14 f7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f16" t="f19" r="f17" b="f18"/>
                            <a:pathLst>
                              <a:path w="91440" h="262825">
                                <a:moveTo>
                                  <a:pt x="f5" y="f2"/>
                                </a:moveTo>
                                <a:lnTo>
                                  <a:pt x="f5" y="f4"/>
                                </a:lnTo>
                              </a:path>
                            </a:pathLst>
                          </a:custGeom>
                          <a:noFill/>
                          <a:ln w="12600" cap="flat">
                            <a:solidFill>
                              <a:srgbClr val="7AA9DA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:rsidR="00F259F5" w:rsidRDefault="00F259F5"/>
                          </w:txbxContent>
                        </wps:txbx>
                        <wps:bodyPr vert="horz" wrap="square" lIns="0" tIns="0" rIns="0" bIns="0" compatLnSpc="0">
                          <a:noAutofit/>
                        </wps:bodyPr>
                      </wps:wsp>
                      <wps:wsp>
                        <wps:cNvPr id="36" name="Forme libre 34"/>
                        <wps:cNvSpPr/>
                        <wps:spPr>
                          <a:xfrm>
                            <a:off x="625320" y="625320"/>
                            <a:ext cx="1514880" cy="262440"/>
                          </a:xfrm>
                          <a:custGeom>
                            <a:avLst/>
                            <a:gdLst>
                              <a:gd name="f0" fmla="val w"/>
                              <a:gd name="f1" fmla="val h"/>
                              <a:gd name="f2" fmla="val 0"/>
                              <a:gd name="f3" fmla="val 1514377"/>
                              <a:gd name="f4" fmla="val 262825"/>
                              <a:gd name="f5" fmla="val 131412"/>
                              <a:gd name="f6" fmla="*/ f0 1 1514377"/>
                              <a:gd name="f7" fmla="*/ f1 1 262825"/>
                              <a:gd name="f8" fmla="+- f4 0 f2"/>
                              <a:gd name="f9" fmla="+- f3 0 f2"/>
                              <a:gd name="f10" fmla="*/ f9 1 1514377"/>
                              <a:gd name="f11" fmla="*/ f8 1 262825"/>
                              <a:gd name="f12" fmla="*/ 0 1 f10"/>
                              <a:gd name="f13" fmla="*/ 1514377 1 f10"/>
                              <a:gd name="f14" fmla="*/ 0 1 f11"/>
                              <a:gd name="f15" fmla="*/ 262825 1 f11"/>
                              <a:gd name="f16" fmla="*/ f12 f6 1"/>
                              <a:gd name="f17" fmla="*/ f13 f6 1"/>
                              <a:gd name="f18" fmla="*/ f15 f7 1"/>
                              <a:gd name="f19" fmla="*/ f14 f7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</a:cxnLst>
                            <a:rect l="f16" t="f19" r="f17" b="f18"/>
                            <a:pathLst>
                              <a:path w="1514377" h="262825">
                                <a:moveTo>
                                  <a:pt x="f3" y="f2"/>
                                </a:moveTo>
                                <a:lnTo>
                                  <a:pt x="f3" y="f5"/>
                                </a:lnTo>
                                <a:lnTo>
                                  <a:pt x="f2" y="f5"/>
                                </a:lnTo>
                                <a:lnTo>
                                  <a:pt x="f2" y="f4"/>
                                </a:lnTo>
                              </a:path>
                            </a:pathLst>
                          </a:custGeom>
                          <a:noFill/>
                          <a:ln w="12600" cap="flat">
                            <a:solidFill>
                              <a:srgbClr val="7AA9DA"/>
                            </a:solidFill>
                            <a:prstDash val="solid"/>
                            <a:miter/>
                          </a:ln>
                        </wps:spPr>
                        <wps:txbx>
                          <w:txbxContent>
                            <w:p w:rsidR="00F259F5" w:rsidRDefault="00F259F5"/>
                          </w:txbxContent>
                        </wps:txbx>
                        <wps:bodyPr vert="horz" wrap="square" lIns="0" tIns="0" rIns="0" bIns="0" compatLnSpc="0">
                          <a:noAutofit/>
                        </wps:bodyPr>
                      </wps:wsp>
                      <wps:wsp>
                        <wps:cNvPr id="37" name="Forme libre 35"/>
                        <wps:cNvSpPr/>
                        <wps:spPr>
                          <a:xfrm>
                            <a:off x="1514520" y="0"/>
                            <a:ext cx="1251720" cy="62568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251551"/>
                              <a:gd name="f7" fmla="val 625775"/>
                              <a:gd name="f8" fmla="+- 0 0 0"/>
                              <a:gd name="f9" fmla="*/ f3 1 1251551"/>
                              <a:gd name="f10" fmla="*/ f4 1 625775"/>
                              <a:gd name="f11" fmla="+- f7 0 f5"/>
                              <a:gd name="f12" fmla="+- f6 0 f5"/>
                              <a:gd name="f13" fmla="*/ f8 f0 1"/>
                              <a:gd name="f14" fmla="*/ f12 1 1251551"/>
                              <a:gd name="f15" fmla="*/ f11 1 625775"/>
                              <a:gd name="f16" fmla="*/ 0 f12 1"/>
                              <a:gd name="f17" fmla="*/ 0 f11 1"/>
                              <a:gd name="f18" fmla="*/ 1251551 f12 1"/>
                              <a:gd name="f19" fmla="*/ 625775 f11 1"/>
                              <a:gd name="f20" fmla="*/ f13 1 f2"/>
                              <a:gd name="f21" fmla="*/ f16 1 1251551"/>
                              <a:gd name="f22" fmla="*/ f17 1 625775"/>
                              <a:gd name="f23" fmla="*/ f18 1 1251551"/>
                              <a:gd name="f24" fmla="*/ f19 1 625775"/>
                              <a:gd name="f25" fmla="*/ f5 1 f14"/>
                              <a:gd name="f26" fmla="*/ f6 1 f14"/>
                              <a:gd name="f27" fmla="*/ f5 1 f15"/>
                              <a:gd name="f28" fmla="*/ f7 1 f15"/>
                              <a:gd name="f29" fmla="+- f20 0 f1"/>
                              <a:gd name="f30" fmla="*/ f21 1 f14"/>
                              <a:gd name="f31" fmla="*/ f22 1 f15"/>
                              <a:gd name="f32" fmla="*/ f23 1 f14"/>
                              <a:gd name="f33" fmla="*/ f24 1 f15"/>
                              <a:gd name="f34" fmla="*/ f25 f9 1"/>
                              <a:gd name="f35" fmla="*/ f26 f9 1"/>
                              <a:gd name="f36" fmla="*/ f28 f10 1"/>
                              <a:gd name="f37" fmla="*/ f27 f10 1"/>
                              <a:gd name="f38" fmla="*/ f30 f9 1"/>
                              <a:gd name="f39" fmla="*/ f31 f10 1"/>
                              <a:gd name="f40" fmla="*/ f32 f9 1"/>
                              <a:gd name="f41" fmla="*/ f33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">
                                <a:pos x="f38" y="f39"/>
                              </a:cxn>
                              <a:cxn ang="f29">
                                <a:pos x="f40" y="f39"/>
                              </a:cxn>
                              <a:cxn ang="f29">
                                <a:pos x="f40" y="f41"/>
                              </a:cxn>
                              <a:cxn ang="f29">
                                <a:pos x="f38" y="f41"/>
                              </a:cxn>
                              <a:cxn ang="f29">
                                <a:pos x="f38" y="f39"/>
                              </a:cxn>
                            </a:cxnLst>
                            <a:rect l="f34" t="f37" r="f35" b="f36"/>
                            <a:pathLst>
                              <a:path w="1251551" h="625775">
                                <a:moveTo>
                                  <a:pt x="f5" y="f5"/>
                                </a:moveTo>
                                <a:lnTo>
                                  <a:pt x="f6" y="f5"/>
                                </a:lnTo>
                                <a:lnTo>
                                  <a:pt x="f6" y="f7"/>
                                </a:lnTo>
                                <a:lnTo>
                                  <a:pt x="f5" y="f7"/>
                                </a:lnTo>
                                <a:lnTo>
                                  <a:pt x="f5" y="f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A6BAD4"/>
                              </a:gs>
                              <a:gs pos="100000">
                                <a:srgbClr val="99AFCC"/>
                              </a:gs>
                            </a:gsLst>
                            <a:lin ang="5400000"/>
                          </a:gradFill>
                          <a:ln cap="flat"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F259F5" w:rsidRDefault="0029055D">
                              <w:pPr>
                                <w:spacing w:after="160" w:line="21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40"/>
                                  <w:szCs w:val="40"/>
                                </w:rPr>
                                <w:t>Page d'accueil</w:t>
                              </w:r>
                            </w:p>
                          </w:txbxContent>
                        </wps:txbx>
                        <wps:bodyPr vert="horz" wrap="square" lIns="12600" tIns="12600" rIns="12600" bIns="12600" anchor="ctr" anchorCtr="1" compatLnSpc="0">
                          <a:noAutofit/>
                        </wps:bodyPr>
                      </wps:wsp>
                      <wps:wsp>
                        <wps:cNvPr id="38" name="Forme libre 36"/>
                        <wps:cNvSpPr/>
                        <wps:spPr>
                          <a:xfrm>
                            <a:off x="0" y="888480"/>
                            <a:ext cx="1251720" cy="62568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251551"/>
                              <a:gd name="f7" fmla="val 625775"/>
                              <a:gd name="f8" fmla="+- 0 0 0"/>
                              <a:gd name="f9" fmla="*/ f3 1 1251551"/>
                              <a:gd name="f10" fmla="*/ f4 1 625775"/>
                              <a:gd name="f11" fmla="+- f7 0 f5"/>
                              <a:gd name="f12" fmla="+- f6 0 f5"/>
                              <a:gd name="f13" fmla="*/ f8 f0 1"/>
                              <a:gd name="f14" fmla="*/ f12 1 1251551"/>
                              <a:gd name="f15" fmla="*/ f11 1 625775"/>
                              <a:gd name="f16" fmla="*/ 0 f12 1"/>
                              <a:gd name="f17" fmla="*/ 0 f11 1"/>
                              <a:gd name="f18" fmla="*/ 1251551 f12 1"/>
                              <a:gd name="f19" fmla="*/ 625775 f11 1"/>
                              <a:gd name="f20" fmla="*/ f13 1 f2"/>
                              <a:gd name="f21" fmla="*/ f16 1 1251551"/>
                              <a:gd name="f22" fmla="*/ f17 1 625775"/>
                              <a:gd name="f23" fmla="*/ f18 1 1251551"/>
                              <a:gd name="f24" fmla="*/ f19 1 625775"/>
                              <a:gd name="f25" fmla="*/ f5 1 f14"/>
                              <a:gd name="f26" fmla="*/ f6 1 f14"/>
                              <a:gd name="f27" fmla="*/ f5 1 f15"/>
                              <a:gd name="f28" fmla="*/ f7 1 f15"/>
                              <a:gd name="f29" fmla="+- f20 0 f1"/>
                              <a:gd name="f30" fmla="*/ f21 1 f14"/>
                              <a:gd name="f31" fmla="*/ f22 1 f15"/>
                              <a:gd name="f32" fmla="*/ f23 1 f14"/>
                              <a:gd name="f33" fmla="*/ f24 1 f15"/>
                              <a:gd name="f34" fmla="*/ f25 f9 1"/>
                              <a:gd name="f35" fmla="*/ f26 f9 1"/>
                              <a:gd name="f36" fmla="*/ f28 f10 1"/>
                              <a:gd name="f37" fmla="*/ f27 f10 1"/>
                              <a:gd name="f38" fmla="*/ f30 f9 1"/>
                              <a:gd name="f39" fmla="*/ f31 f10 1"/>
                              <a:gd name="f40" fmla="*/ f32 f9 1"/>
                              <a:gd name="f41" fmla="*/ f33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">
                                <a:pos x="f38" y="f39"/>
                              </a:cxn>
                              <a:cxn ang="f29">
                                <a:pos x="f40" y="f39"/>
                              </a:cxn>
                              <a:cxn ang="f29">
                                <a:pos x="f40" y="f41"/>
                              </a:cxn>
                              <a:cxn ang="f29">
                                <a:pos x="f38" y="f41"/>
                              </a:cxn>
                              <a:cxn ang="f29">
                                <a:pos x="f38" y="f39"/>
                              </a:cxn>
                            </a:cxnLst>
                            <a:rect l="f34" t="f37" r="f35" b="f36"/>
                            <a:pathLst>
                              <a:path w="1251551" h="625775">
                                <a:moveTo>
                                  <a:pt x="f5" y="f5"/>
                                </a:moveTo>
                                <a:lnTo>
                                  <a:pt x="f6" y="f5"/>
                                </a:lnTo>
                                <a:lnTo>
                                  <a:pt x="f6" y="f7"/>
                                </a:lnTo>
                                <a:lnTo>
                                  <a:pt x="f5" y="f7"/>
                                </a:lnTo>
                                <a:lnTo>
                                  <a:pt x="f5" y="f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ACC3DE"/>
                              </a:gs>
                              <a:gs pos="100000">
                                <a:srgbClr val="9FB9D7"/>
                              </a:gs>
                            </a:gsLst>
                            <a:lin ang="5400000"/>
                          </a:gradFill>
                          <a:ln cap="flat"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F259F5" w:rsidRDefault="0029055D">
                              <w:pPr>
                                <w:spacing w:after="160" w:line="21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40"/>
                                  <w:szCs w:val="40"/>
                                </w:rPr>
                                <w:t>Films</w:t>
                              </w:r>
                            </w:p>
                          </w:txbxContent>
                        </wps:txbx>
                        <wps:bodyPr vert="horz" wrap="square" lIns="12600" tIns="12600" rIns="12600" bIns="12600" anchor="ctr" anchorCtr="1" compatLnSpc="0">
                          <a:noAutofit/>
                        </wps:bodyPr>
                      </wps:wsp>
                      <wps:wsp>
                        <wps:cNvPr id="39" name="Forme libre 37"/>
                        <wps:cNvSpPr/>
                        <wps:spPr>
                          <a:xfrm>
                            <a:off x="1514520" y="888480"/>
                            <a:ext cx="1251720" cy="62568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251551"/>
                              <a:gd name="f7" fmla="val 625775"/>
                              <a:gd name="f8" fmla="+- 0 0 0"/>
                              <a:gd name="f9" fmla="*/ f3 1 1251551"/>
                              <a:gd name="f10" fmla="*/ f4 1 625775"/>
                              <a:gd name="f11" fmla="+- f7 0 f5"/>
                              <a:gd name="f12" fmla="+- f6 0 f5"/>
                              <a:gd name="f13" fmla="*/ f8 f0 1"/>
                              <a:gd name="f14" fmla="*/ f12 1 1251551"/>
                              <a:gd name="f15" fmla="*/ f11 1 625775"/>
                              <a:gd name="f16" fmla="*/ 0 f12 1"/>
                              <a:gd name="f17" fmla="*/ 0 f11 1"/>
                              <a:gd name="f18" fmla="*/ 1251551 f12 1"/>
                              <a:gd name="f19" fmla="*/ 625775 f11 1"/>
                              <a:gd name="f20" fmla="*/ f13 1 f2"/>
                              <a:gd name="f21" fmla="*/ f16 1 1251551"/>
                              <a:gd name="f22" fmla="*/ f17 1 625775"/>
                              <a:gd name="f23" fmla="*/ f18 1 1251551"/>
                              <a:gd name="f24" fmla="*/ f19 1 625775"/>
                              <a:gd name="f25" fmla="*/ f5 1 f14"/>
                              <a:gd name="f26" fmla="*/ f6 1 f14"/>
                              <a:gd name="f27" fmla="*/ f5 1 f15"/>
                              <a:gd name="f28" fmla="*/ f7 1 f15"/>
                              <a:gd name="f29" fmla="+- f20 0 f1"/>
                              <a:gd name="f30" fmla="*/ f21 1 f14"/>
                              <a:gd name="f31" fmla="*/ f22 1 f15"/>
                              <a:gd name="f32" fmla="*/ f23 1 f14"/>
                              <a:gd name="f33" fmla="*/ f24 1 f15"/>
                              <a:gd name="f34" fmla="*/ f25 f9 1"/>
                              <a:gd name="f35" fmla="*/ f26 f9 1"/>
                              <a:gd name="f36" fmla="*/ f28 f10 1"/>
                              <a:gd name="f37" fmla="*/ f27 f10 1"/>
                              <a:gd name="f38" fmla="*/ f30 f9 1"/>
                              <a:gd name="f39" fmla="*/ f31 f10 1"/>
                              <a:gd name="f40" fmla="*/ f32 f9 1"/>
                              <a:gd name="f41" fmla="*/ f33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">
                                <a:pos x="f38" y="f39"/>
                              </a:cxn>
                              <a:cxn ang="f29">
                                <a:pos x="f40" y="f39"/>
                              </a:cxn>
                              <a:cxn ang="f29">
                                <a:pos x="f40" y="f41"/>
                              </a:cxn>
                              <a:cxn ang="f29">
                                <a:pos x="f38" y="f41"/>
                              </a:cxn>
                              <a:cxn ang="f29">
                                <a:pos x="f38" y="f39"/>
                              </a:cxn>
                            </a:cxnLst>
                            <a:rect l="f34" t="f37" r="f35" b="f36"/>
                            <a:pathLst>
                              <a:path w="1251551" h="625775">
                                <a:moveTo>
                                  <a:pt x="f5" y="f5"/>
                                </a:moveTo>
                                <a:lnTo>
                                  <a:pt x="f6" y="f5"/>
                                </a:lnTo>
                                <a:lnTo>
                                  <a:pt x="f6" y="f7"/>
                                </a:lnTo>
                                <a:lnTo>
                                  <a:pt x="f5" y="f7"/>
                                </a:lnTo>
                                <a:lnTo>
                                  <a:pt x="f5" y="f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ACC3DE"/>
                              </a:gs>
                              <a:gs pos="100000">
                                <a:srgbClr val="9FB9D7"/>
                              </a:gs>
                            </a:gsLst>
                            <a:lin ang="5400000"/>
                          </a:gradFill>
                          <a:ln cap="flat"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F259F5" w:rsidRDefault="0029055D">
                              <w:pPr>
                                <w:spacing w:after="160" w:line="21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40"/>
                                  <w:szCs w:val="40"/>
                                </w:rPr>
                                <w:t>Actualités</w:t>
                              </w:r>
                            </w:p>
                          </w:txbxContent>
                        </wps:txbx>
                        <wps:bodyPr vert="horz" wrap="square" lIns="12600" tIns="12600" rIns="12600" bIns="12600" anchor="ctr" anchorCtr="1" compatLnSpc="0">
                          <a:noAutofit/>
                        </wps:bodyPr>
                      </wps:wsp>
                      <wps:wsp>
                        <wps:cNvPr id="40" name="Forme libre 38"/>
                        <wps:cNvSpPr/>
                        <wps:spPr>
                          <a:xfrm>
                            <a:off x="3029040" y="888480"/>
                            <a:ext cx="1251720" cy="62568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251551"/>
                              <a:gd name="f7" fmla="val 625775"/>
                              <a:gd name="f8" fmla="+- 0 0 0"/>
                              <a:gd name="f9" fmla="*/ f3 1 1251551"/>
                              <a:gd name="f10" fmla="*/ f4 1 625775"/>
                              <a:gd name="f11" fmla="+- f7 0 f5"/>
                              <a:gd name="f12" fmla="+- f6 0 f5"/>
                              <a:gd name="f13" fmla="*/ f8 f0 1"/>
                              <a:gd name="f14" fmla="*/ f12 1 1251551"/>
                              <a:gd name="f15" fmla="*/ f11 1 625775"/>
                              <a:gd name="f16" fmla="*/ 0 f12 1"/>
                              <a:gd name="f17" fmla="*/ 0 f11 1"/>
                              <a:gd name="f18" fmla="*/ 1251551 f12 1"/>
                              <a:gd name="f19" fmla="*/ 625775 f11 1"/>
                              <a:gd name="f20" fmla="*/ f13 1 f2"/>
                              <a:gd name="f21" fmla="*/ f16 1 1251551"/>
                              <a:gd name="f22" fmla="*/ f17 1 625775"/>
                              <a:gd name="f23" fmla="*/ f18 1 1251551"/>
                              <a:gd name="f24" fmla="*/ f19 1 625775"/>
                              <a:gd name="f25" fmla="*/ f5 1 f14"/>
                              <a:gd name="f26" fmla="*/ f6 1 f14"/>
                              <a:gd name="f27" fmla="*/ f5 1 f15"/>
                              <a:gd name="f28" fmla="*/ f7 1 f15"/>
                              <a:gd name="f29" fmla="+- f20 0 f1"/>
                              <a:gd name="f30" fmla="*/ f21 1 f14"/>
                              <a:gd name="f31" fmla="*/ f22 1 f15"/>
                              <a:gd name="f32" fmla="*/ f23 1 f14"/>
                              <a:gd name="f33" fmla="*/ f24 1 f15"/>
                              <a:gd name="f34" fmla="*/ f25 f9 1"/>
                              <a:gd name="f35" fmla="*/ f26 f9 1"/>
                              <a:gd name="f36" fmla="*/ f28 f10 1"/>
                              <a:gd name="f37" fmla="*/ f27 f10 1"/>
                              <a:gd name="f38" fmla="*/ f30 f9 1"/>
                              <a:gd name="f39" fmla="*/ f31 f10 1"/>
                              <a:gd name="f40" fmla="*/ f32 f9 1"/>
                              <a:gd name="f41" fmla="*/ f33 f10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9">
                                <a:pos x="f38" y="f39"/>
                              </a:cxn>
                              <a:cxn ang="f29">
                                <a:pos x="f40" y="f39"/>
                              </a:cxn>
                              <a:cxn ang="f29">
                                <a:pos x="f40" y="f41"/>
                              </a:cxn>
                              <a:cxn ang="f29">
                                <a:pos x="f38" y="f41"/>
                              </a:cxn>
                              <a:cxn ang="f29">
                                <a:pos x="f38" y="f39"/>
                              </a:cxn>
                            </a:cxnLst>
                            <a:rect l="f34" t="f37" r="f35" b="f36"/>
                            <a:pathLst>
                              <a:path w="1251551" h="625775">
                                <a:moveTo>
                                  <a:pt x="f5" y="f5"/>
                                </a:moveTo>
                                <a:lnTo>
                                  <a:pt x="f6" y="f5"/>
                                </a:lnTo>
                                <a:lnTo>
                                  <a:pt x="f6" y="f7"/>
                                </a:lnTo>
                                <a:lnTo>
                                  <a:pt x="f5" y="f7"/>
                                </a:lnTo>
                                <a:lnTo>
                                  <a:pt x="f5" y="f5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ACC3DE"/>
                              </a:gs>
                              <a:gs pos="100000">
                                <a:srgbClr val="9FB9D7"/>
                              </a:gs>
                            </a:gsLst>
                            <a:lin ang="5400000"/>
                          </a:gradFill>
                          <a:ln cap="flat"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F259F5" w:rsidRDefault="0029055D">
                              <w:pPr>
                                <w:spacing w:after="160" w:line="21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40"/>
                                  <w:szCs w:val="40"/>
                                </w:rPr>
                                <w:t>Contact</w:t>
                              </w:r>
                            </w:p>
                          </w:txbxContent>
                        </wps:txbx>
                        <wps:bodyPr vert="horz" wrap="square" lIns="12600" tIns="12600" rIns="12600" bIns="12600" anchor="ctr" anchorCtr="1" compatLnSpc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Diagramme 9" o:spid="_x0000_s1054" style="width:337.05pt;height:119.25pt;mso-position-horizontal-relative:char;mso-position-vertical-relative:line" coordsize="42807,15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">
                <v:shape id="Forme libre 32" o:spid="_x0000_s1055" style="position:absolute;left:21398;top:6253;width:15149;height:2624;visibility:visible;mso-wrap-style:square;v-text-anchor:top" coordsize="1514377,2628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" adj="-11796480,,5400" path="m,l,131412r1514377,l1514377,262825e" filled="f" strokecolor="#7aa9da" strokeweight=".35mm">
                  <v:stroke joinstyle="miter"/>
                  <v:formulas/>
                  <v:path arrowok="t" o:connecttype="custom" o:connectlocs="757440,0;1514880,131220;757440,262440;0,131220" o:connectangles="270,0,90,180" textboxrect="0,0,1514377,262825"/>
                  <v:textbox inset="0,0,0,0">
                    <w:txbxContent>
                      <w:p w:rsidR="00F259F5" w:rsidRDefault="00F259F5"/>
                    </w:txbxContent>
                  </v:textbox>
                </v:shape>
                <v:shape id="Forme libre 33" o:spid="_x0000_s1056" style="position:absolute;left:20941;top:6253;width:918;height:2624;visibility:visible;mso-wrap-style:square;v-text-anchor:top" coordsize="91440,2628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" adj="-11796480,,5400" path="m45720,r,262825e" filled="f" strokecolor="#7aa9da" strokeweight=".35mm">
                  <v:stroke joinstyle="miter"/>
                  <v:formulas/>
                  <v:path arrowok="t" o:connecttype="custom" o:connectlocs="45900,0;91800,131220;45900,262440;0,131220" o:connectangles="270,0,90,180" textboxrect="0,0,91440,262825"/>
                  <v:textbox inset="0,0,0,0">
                    <w:txbxContent>
                      <w:p w:rsidR="00F259F5" w:rsidRDefault="00F259F5"/>
                    </w:txbxContent>
                  </v:textbox>
                </v:shape>
                <v:shape id="Forme libre 34" o:spid="_x0000_s1057" style="position:absolute;left:6253;top:6253;width:15149;height:2624;visibility:visible;mso-wrap-style:square;v-text-anchor:top" coordsize="1514377,2628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" adj="-11796480,,5400" path="m1514377,r,131412l,131412,,262825e" filled="f" strokecolor="#7aa9da" strokeweight=".35mm">
                  <v:stroke joinstyle="miter"/>
                  <v:formulas/>
                  <v:path arrowok="t" o:connecttype="custom" o:connectlocs="757440,0;1514880,131220;757440,262440;0,131220" o:connectangles="270,0,90,180" textboxrect="0,0,1514377,262825"/>
                  <v:textbox inset="0,0,0,0">
                    <w:txbxContent>
                      <w:p w:rsidR="00F259F5" w:rsidRDefault="00F259F5"/>
                    </w:txbxContent>
                  </v:textbox>
                </v:shape>
                <v:shape id="Forme libre 35" o:spid="_x0000_s1058" style="position:absolute;left:15145;width:12517;height:6256;visibility:visible;mso-wrap-style:square;v-text-anchor:middle-center" coordsize="1251551,6257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" adj="-11796480,,5400" path="m,l1251551,r,625775l,625775,,xe" fillcolor="#a6bad4" stroked="f">
                  <v:fill color2="#99afcc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625860,0;1251720,312840;625860,625680;0,312840;0,0;1251720,0;1251720,625680;0,625680;0,0" o:connectangles="270,0,90,180,270,270,270,270,270" textboxrect="0,0,1251551,625775"/>
                  <v:textbox inset=".35mm,.35mm,.35mm,.35mm">
                    <w:txbxContent>
                      <w:p w:rsidR="00F259F5" w:rsidRDefault="0029055D">
                        <w:pPr>
                          <w:spacing w:after="160" w:line="216" w:lineRule="auto"/>
                          <w:jc w:val="center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40"/>
                            <w:szCs w:val="40"/>
                          </w:rPr>
                          <w:t>Page d'accueil</w:t>
                        </w:r>
                      </w:p>
                    </w:txbxContent>
                  </v:textbox>
                </v:shape>
                <v:shape id="Forme libre 36" o:spid="_x0000_s1059" style="position:absolute;top:8884;width:12517;height:6257;visibility:visible;mso-wrap-style:square;v-text-anchor:middle-center" coordsize="1251551,6257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" adj="-11796480,,5400" path="m,l1251551,r,625775l,625775,,xe" fillcolor="#acc3de" stroked="f">
                  <v:fill color2="#9fb9d7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625860,0;1251720,312840;625860,625680;0,312840;0,0;1251720,0;1251720,625680;0,625680;0,0" o:connectangles="270,0,90,180,270,270,270,270,270" textboxrect="0,0,1251551,625775"/>
                  <v:textbox inset=".35mm,.35mm,.35mm,.35mm">
                    <w:txbxContent>
                      <w:p w:rsidR="00F259F5" w:rsidRDefault="0029055D">
                        <w:pPr>
                          <w:spacing w:after="160" w:line="216" w:lineRule="auto"/>
                          <w:jc w:val="center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40"/>
                            <w:szCs w:val="40"/>
                          </w:rPr>
                          <w:t>Films</w:t>
                        </w:r>
                      </w:p>
                    </w:txbxContent>
                  </v:textbox>
                </v:shape>
                <v:shape id="Forme libre 37" o:spid="_x0000_s1060" style="position:absolute;left:15145;top:8884;width:12517;height:6257;visibility:visible;mso-wrap-style:square;v-text-anchor:middle-center" coordsize="1251551,6257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" adj="-11796480,,5400" path="m,l1251551,r,625775l,625775,,xe" fillcolor="#acc3de" stroked="f">
                  <v:fill color2="#9fb9d7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625860,0;1251720,312840;625860,625680;0,312840;0,0;1251720,0;1251720,625680;0,625680;0,0" o:connectangles="270,0,90,180,270,270,270,270,270" textboxrect="0,0,1251551,625775"/>
                  <v:textbox inset=".35mm,.35mm,.35mm,.35mm">
                    <w:txbxContent>
                      <w:p w:rsidR="00F259F5" w:rsidRDefault="0029055D">
                        <w:pPr>
                          <w:spacing w:after="160" w:line="216" w:lineRule="auto"/>
                          <w:jc w:val="center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40"/>
                            <w:szCs w:val="40"/>
                          </w:rPr>
                          <w:t>Actualités</w:t>
                        </w:r>
                      </w:p>
                    </w:txbxContent>
                  </v:textbox>
                </v:shape>
                <v:shape id="Forme libre 38" o:spid="_x0000_s1061" style="position:absolute;left:30290;top:8884;width:12517;height:6257;visibility:visible;mso-wrap-style:square;v-text-anchor:middle-center" coordsize="1251551,6257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" adj="-11796480,,5400" path="m,l1251551,r,625775l,625775,,xe" fillcolor="#acc3de" stroked="f">
                  <v:fill color2="#9fb9d7" focus="100%" type="gradient">
                    <o:fill v:ext="view" type="gradientUnscaled"/>
                  </v:fill>
                  <v:stroke joinstyle="miter"/>
                  <v:formulas/>
                  <v:path arrowok="t" o:connecttype="custom" o:connectlocs="625860,0;1251720,312840;625860,625680;0,312840;0,0;1251720,0;1251720,625680;0,625680;0,0" o:connectangles="270,0,90,180,270,270,270,270,270" textboxrect="0,0,1251551,625775"/>
                  <v:textbox inset=".35mm,.35mm,.35mm,.35mm">
                    <w:txbxContent>
                      <w:p w:rsidR="00F259F5" w:rsidRDefault="0029055D">
                        <w:pPr>
                          <w:spacing w:after="160" w:line="216" w:lineRule="auto"/>
                          <w:jc w:val="center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40"/>
                            <w:szCs w:val="40"/>
                          </w:rPr>
                          <w:t>Contact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259F5" w:rsidRPr="00306422" w:rsidRDefault="00F259F5">
      <w:pPr>
        <w:rPr>
          <w:rFonts w:ascii="Candara Light" w:hAnsi="Candara Light" w:cs="Times New Roman"/>
          <w:color w:val="000000"/>
          <w:sz w:val="28"/>
          <w:szCs w:val="28"/>
          <w:u w:val="single"/>
        </w:rPr>
      </w:pPr>
    </w:p>
    <w:p w:rsidR="00F259F5" w:rsidRPr="00306422" w:rsidRDefault="00F259F5">
      <w:pPr>
        <w:pageBreakBefore/>
        <w:suppressAutoHyphens w:val="0"/>
        <w:rPr>
          <w:rFonts w:ascii="Candara Light" w:hAnsi="Candara Light" w:cs="Times New Roman"/>
          <w:color w:val="000000"/>
          <w:sz w:val="28"/>
          <w:szCs w:val="28"/>
          <w:u w:val="single"/>
        </w:rPr>
      </w:pPr>
    </w:p>
    <w:p w:rsidR="00F259F5" w:rsidRDefault="0029055D" w:rsidP="003F09C4">
      <w:pPr>
        <w:pStyle w:val="Standard"/>
        <w:numPr>
          <w:ilvl w:val="1"/>
          <w:numId w:val="38"/>
        </w:numPr>
        <w:rPr>
          <w:rFonts w:ascii="Candara Light" w:hAnsi="Candara Light" w:cs="Times New Roman"/>
          <w:b/>
          <w:color w:val="2E74B5" w:themeColor="accent1" w:themeShade="BF"/>
          <w:sz w:val="28"/>
          <w:szCs w:val="28"/>
          <w:u w:val="single"/>
        </w:rPr>
      </w:pPr>
      <w:r w:rsidRPr="00306422">
        <w:rPr>
          <w:rFonts w:ascii="Candara Light" w:hAnsi="Candara Light" w:cs="Times New Roman"/>
          <w:b/>
          <w:color w:val="2E74B5" w:themeColor="accent1" w:themeShade="BF"/>
          <w:sz w:val="28"/>
          <w:szCs w:val="28"/>
          <w:u w:val="single"/>
        </w:rPr>
        <w:t>Aperçu des contenus</w:t>
      </w:r>
    </w:p>
    <w:p w:rsidR="003F09C4" w:rsidRPr="00306422" w:rsidRDefault="003F09C4" w:rsidP="003F09C4">
      <w:pPr>
        <w:pStyle w:val="Standard"/>
        <w:rPr>
          <w:rFonts w:ascii="Candara Light" w:hAnsi="Candara Light" w:cs="Times New Roman"/>
          <w:b/>
          <w:color w:val="2E74B5" w:themeColor="accent1" w:themeShade="BF"/>
          <w:sz w:val="28"/>
          <w:szCs w:val="28"/>
          <w:u w:val="single"/>
        </w:rPr>
      </w:pPr>
    </w:p>
    <w:p w:rsidR="00F259F5" w:rsidRPr="003F09C4" w:rsidRDefault="0029055D" w:rsidP="003F09C4">
      <w:pPr>
        <w:jc w:val="center"/>
        <w:rPr>
          <w:rFonts w:ascii="Candara Light" w:hAnsi="Candara Light" w:cs="Times New Roman"/>
        </w:rPr>
      </w:pPr>
      <w:r w:rsidRPr="003F09C4">
        <w:rPr>
          <w:rFonts w:ascii="Candara Light" w:hAnsi="Candara Light" w:cs="Times New Roman"/>
        </w:rPr>
        <w:t>Page d’accueil</w:t>
      </w:r>
    </w:p>
    <w:p w:rsidR="00F259F5" w:rsidRPr="00306422" w:rsidRDefault="00F259F5">
      <w:pPr>
        <w:jc w:val="both"/>
        <w:rPr>
          <w:rFonts w:ascii="Candara Light" w:hAnsi="Candara Light" w:cs="Times New Roman"/>
        </w:rPr>
      </w:pPr>
    </w:p>
    <w:p w:rsidR="00F259F5" w:rsidRPr="003F09C4" w:rsidRDefault="0029055D" w:rsidP="003F09C4">
      <w:pPr>
        <w:jc w:val="center"/>
        <w:rPr>
          <w:rFonts w:ascii="Candara Light" w:hAnsi="Candara Light" w:cs="Times New Roman"/>
          <w:b/>
        </w:rPr>
      </w:pPr>
      <w:r w:rsidRPr="003F09C4">
        <w:rPr>
          <w:rFonts w:ascii="Candara Light" w:hAnsi="Candara Light" w:cs="Times New Roman"/>
          <w:b/>
        </w:rPr>
        <w:t>Version Desktop</w:t>
      </w:r>
    </w:p>
    <w:p w:rsidR="00F259F5" w:rsidRPr="00306422" w:rsidRDefault="00F259F5">
      <w:pPr>
        <w:jc w:val="center"/>
        <w:rPr>
          <w:rFonts w:ascii="Candara Light" w:hAnsi="Candara Light" w:cs="Times New Roman"/>
          <w:b/>
        </w:rPr>
      </w:pPr>
    </w:p>
    <w:p w:rsidR="00F259F5" w:rsidRPr="00731ECD" w:rsidRDefault="0029055D" w:rsidP="003F09C4">
      <w:pPr>
        <w:pStyle w:val="Paragraphedeliste"/>
        <w:rPr>
          <w:rFonts w:ascii="Candara Light" w:hAnsi="Candara Light" w:cs="Times New Roman"/>
        </w:rPr>
      </w:pPr>
      <w:r w:rsidRPr="00306422">
        <w:rPr>
          <w:noProof/>
          <w:lang w:eastAsia="fr-FR" w:bidi="ar-SA"/>
        </w:rPr>
        <w:drawing>
          <wp:inline distT="0" distB="0" distL="0" distR="0">
            <wp:extent cx="5700960" cy="7246800"/>
            <wp:effectExtent l="0" t="0" r="0" b="0"/>
            <wp:docPr id="41" name="Imag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960" cy="72468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259F5" w:rsidRPr="00306422" w:rsidRDefault="00F259F5">
      <w:pPr>
        <w:jc w:val="both"/>
        <w:rPr>
          <w:rFonts w:ascii="Candara Light" w:hAnsi="Candara Light" w:cs="Times New Roman"/>
        </w:rPr>
      </w:pPr>
    </w:p>
    <w:p w:rsidR="00F259F5" w:rsidRPr="00306422" w:rsidRDefault="00F259F5">
      <w:pPr>
        <w:pageBreakBefore/>
        <w:suppressAutoHyphens w:val="0"/>
        <w:rPr>
          <w:rFonts w:ascii="Candara Light" w:hAnsi="Candara Light" w:cs="Times New Roman"/>
        </w:rPr>
      </w:pPr>
    </w:p>
    <w:p w:rsidR="00F259F5" w:rsidRPr="003F09C4" w:rsidRDefault="0029055D" w:rsidP="003F09C4">
      <w:pPr>
        <w:ind w:left="360"/>
        <w:jc w:val="center"/>
        <w:rPr>
          <w:rFonts w:ascii="Candara Light" w:hAnsi="Candara Light" w:cs="Times New Roman"/>
          <w:b/>
        </w:rPr>
      </w:pPr>
      <w:r w:rsidRPr="003F09C4">
        <w:rPr>
          <w:rFonts w:ascii="Candara Light" w:hAnsi="Candara Light" w:cs="Times New Roman"/>
          <w:b/>
        </w:rPr>
        <w:t>Version mobile</w:t>
      </w:r>
    </w:p>
    <w:p w:rsidR="00F259F5" w:rsidRPr="00731ECD" w:rsidRDefault="0029055D" w:rsidP="003F09C4">
      <w:pPr>
        <w:pStyle w:val="Paragraphedeliste"/>
        <w:jc w:val="center"/>
        <w:rPr>
          <w:rFonts w:ascii="Candara Light" w:hAnsi="Candara Light" w:cs="Times New Roman"/>
        </w:rPr>
      </w:pPr>
      <w:r w:rsidRPr="00306422">
        <w:rPr>
          <w:noProof/>
          <w:lang w:eastAsia="fr-FR" w:bidi="ar-SA"/>
        </w:rPr>
        <w:drawing>
          <wp:inline distT="0" distB="0" distL="0" distR="0">
            <wp:extent cx="3981600" cy="8877240"/>
            <wp:effectExtent l="0" t="0" r="0" b="60"/>
            <wp:docPr id="42" name="Imag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600" cy="88772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259F5" w:rsidRPr="00306422" w:rsidRDefault="00F259F5">
      <w:pPr>
        <w:pageBreakBefore/>
        <w:jc w:val="center"/>
        <w:rPr>
          <w:rFonts w:ascii="Candara Light" w:hAnsi="Candara Light" w:cs="Times New Roman"/>
          <w:b/>
        </w:rPr>
      </w:pPr>
    </w:p>
    <w:p w:rsidR="00F259F5" w:rsidRPr="00306422" w:rsidRDefault="00F259F5">
      <w:pPr>
        <w:suppressAutoHyphens w:val="0"/>
        <w:rPr>
          <w:rFonts w:ascii="Candara Light" w:hAnsi="Candara Light" w:cs="Times New Roman"/>
          <w:szCs w:val="21"/>
        </w:rPr>
      </w:pPr>
    </w:p>
    <w:p w:rsidR="00F259F5" w:rsidRPr="003F09C4" w:rsidRDefault="0029055D" w:rsidP="003F09C4">
      <w:pPr>
        <w:ind w:left="720"/>
        <w:jc w:val="center"/>
        <w:rPr>
          <w:rFonts w:ascii="Candara Light" w:hAnsi="Candara Light" w:cs="Times New Roman"/>
        </w:rPr>
      </w:pPr>
      <w:r w:rsidRPr="003F09C4">
        <w:rPr>
          <w:rFonts w:ascii="Candara Light" w:hAnsi="Candara Light" w:cs="Times New Roman"/>
        </w:rPr>
        <w:t>Page films</w:t>
      </w:r>
    </w:p>
    <w:p w:rsidR="00F259F5" w:rsidRPr="00306422" w:rsidRDefault="00F259F5">
      <w:pPr>
        <w:jc w:val="both"/>
        <w:rPr>
          <w:rFonts w:ascii="Candara Light" w:hAnsi="Candara Light" w:cs="Times New Roman"/>
        </w:rPr>
      </w:pPr>
    </w:p>
    <w:p w:rsidR="00F259F5" w:rsidRPr="00731ECD" w:rsidRDefault="0029055D" w:rsidP="003F09C4">
      <w:pPr>
        <w:pStyle w:val="Paragraphedeliste"/>
        <w:jc w:val="center"/>
        <w:rPr>
          <w:rFonts w:ascii="Candara Light" w:hAnsi="Candara Light" w:cs="Times New Roman"/>
          <w:b/>
        </w:rPr>
      </w:pPr>
      <w:r w:rsidRPr="00731ECD">
        <w:rPr>
          <w:rFonts w:ascii="Candara Light" w:hAnsi="Candara Light" w:cs="Times New Roman"/>
          <w:b/>
        </w:rPr>
        <w:t>Version Desktop</w:t>
      </w:r>
    </w:p>
    <w:p w:rsidR="00F259F5" w:rsidRPr="00306422" w:rsidRDefault="00F259F5">
      <w:pPr>
        <w:jc w:val="center"/>
        <w:rPr>
          <w:rFonts w:ascii="Candara Light" w:hAnsi="Candara Light" w:cs="Times New Roman"/>
          <w:b/>
        </w:rPr>
      </w:pPr>
    </w:p>
    <w:p w:rsidR="00F259F5" w:rsidRPr="00731ECD" w:rsidRDefault="0029055D" w:rsidP="003F09C4">
      <w:pPr>
        <w:pStyle w:val="Paragraphedeliste"/>
        <w:rPr>
          <w:rFonts w:ascii="Candara Light" w:hAnsi="Candara Light" w:cs="Times New Roman"/>
        </w:rPr>
      </w:pPr>
      <w:r w:rsidRPr="00306422">
        <w:rPr>
          <w:noProof/>
          <w:lang w:eastAsia="fr-FR" w:bidi="ar-SA"/>
        </w:rPr>
        <w:drawing>
          <wp:inline distT="0" distB="0" distL="0" distR="0">
            <wp:extent cx="6114959" cy="5553000"/>
            <wp:effectExtent l="0" t="0" r="91" b="0"/>
            <wp:docPr id="4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4959" cy="5553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259F5" w:rsidRPr="00306422" w:rsidRDefault="00F259F5">
      <w:pPr>
        <w:suppressAutoHyphens w:val="0"/>
        <w:rPr>
          <w:rFonts w:ascii="Candara Light" w:hAnsi="Candara Light" w:cs="Times New Roman"/>
        </w:rPr>
      </w:pPr>
    </w:p>
    <w:p w:rsidR="00F259F5" w:rsidRPr="00306422" w:rsidRDefault="00F259F5">
      <w:pPr>
        <w:pageBreakBefore/>
        <w:suppressAutoHyphens w:val="0"/>
        <w:rPr>
          <w:rFonts w:ascii="Candara Light" w:hAnsi="Candara Light" w:cs="Times New Roman"/>
        </w:rPr>
      </w:pPr>
    </w:p>
    <w:p w:rsidR="00F259F5" w:rsidRPr="003F09C4" w:rsidRDefault="0029055D" w:rsidP="003F09C4">
      <w:pPr>
        <w:jc w:val="center"/>
        <w:rPr>
          <w:rFonts w:ascii="Candara Light" w:hAnsi="Candara Light" w:cs="Times New Roman"/>
          <w:b/>
        </w:rPr>
      </w:pPr>
      <w:r w:rsidRPr="003F09C4">
        <w:rPr>
          <w:rFonts w:ascii="Candara Light" w:hAnsi="Candara Light" w:cs="Times New Roman"/>
          <w:b/>
        </w:rPr>
        <w:t>Version mobile</w:t>
      </w:r>
    </w:p>
    <w:p w:rsidR="00F259F5" w:rsidRPr="00306422" w:rsidRDefault="00F259F5">
      <w:pPr>
        <w:jc w:val="center"/>
        <w:rPr>
          <w:rFonts w:ascii="Candara Light" w:hAnsi="Candara Light" w:cs="Times New Roman"/>
          <w:b/>
        </w:rPr>
      </w:pPr>
    </w:p>
    <w:p w:rsidR="00F259F5" w:rsidRPr="00731ECD" w:rsidRDefault="0029055D" w:rsidP="003F09C4">
      <w:pPr>
        <w:pStyle w:val="Paragraphedeliste"/>
        <w:jc w:val="center"/>
        <w:rPr>
          <w:rFonts w:ascii="Candara Light" w:hAnsi="Candara Light" w:cs="Times New Roman"/>
        </w:rPr>
      </w:pPr>
      <w:r w:rsidRPr="00306422">
        <w:rPr>
          <w:noProof/>
          <w:lang w:eastAsia="fr-FR" w:bidi="ar-SA"/>
        </w:rPr>
        <w:drawing>
          <wp:inline distT="0" distB="0" distL="0" distR="0">
            <wp:extent cx="4124160" cy="8429760"/>
            <wp:effectExtent l="0" t="0" r="0" b="9390"/>
            <wp:docPr id="4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160" cy="84297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259F5" w:rsidRPr="003F09C4" w:rsidRDefault="0029055D" w:rsidP="003F09C4">
      <w:pPr>
        <w:pageBreakBefore/>
        <w:jc w:val="center"/>
        <w:rPr>
          <w:rFonts w:ascii="Candara Light" w:hAnsi="Candara Light" w:cs="Times New Roman"/>
        </w:rPr>
      </w:pPr>
      <w:r w:rsidRPr="003F09C4">
        <w:rPr>
          <w:rFonts w:ascii="Candara Light" w:hAnsi="Candara Light" w:cs="Times New Roman"/>
          <w:b/>
          <w:lang w:eastAsia="fr-FR" w:bidi="ar-SA"/>
        </w:rPr>
        <w:lastRenderedPageBreak/>
        <w:t xml:space="preserve">Page </w:t>
      </w:r>
      <w:r w:rsidRPr="003F09C4">
        <w:rPr>
          <w:rFonts w:ascii="Candara Light" w:hAnsi="Candara Light" w:cs="Times New Roman"/>
          <w:b/>
          <w:lang w:eastAsia="fr-FR" w:bidi="ar-SA"/>
        </w:rPr>
        <w:t>actualités</w:t>
      </w:r>
    </w:p>
    <w:p w:rsidR="00F259F5" w:rsidRPr="00306422" w:rsidRDefault="0029055D">
      <w:pPr>
        <w:jc w:val="center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  <w:noProof/>
          <w:lang w:eastAsia="fr-FR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000" cy="5478120"/>
            <wp:effectExtent l="0" t="0" r="0" b="8280"/>
            <wp:wrapSquare wrapText="bothSides"/>
            <wp:docPr id="45" name="image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47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59F5" w:rsidRPr="00306422" w:rsidRDefault="00F259F5">
      <w:pPr>
        <w:pageBreakBefore/>
        <w:jc w:val="both"/>
        <w:rPr>
          <w:rFonts w:ascii="Candara Light" w:hAnsi="Candara Light" w:cs="Times New Roman"/>
        </w:rPr>
      </w:pPr>
    </w:p>
    <w:p w:rsidR="00F259F5" w:rsidRPr="00306422" w:rsidRDefault="00F259F5">
      <w:pPr>
        <w:rPr>
          <w:rFonts w:ascii="Candara Light" w:hAnsi="Candara Light" w:cs="Times New Roman"/>
          <w:color w:val="FF0000"/>
          <w:sz w:val="36"/>
          <w:szCs w:val="36"/>
          <w:u w:val="single"/>
        </w:rPr>
      </w:pPr>
    </w:p>
    <w:p w:rsidR="00F259F5" w:rsidRPr="00306422" w:rsidRDefault="0029055D" w:rsidP="00143AFE">
      <w:pPr>
        <w:pStyle w:val="Paragraphedeliste"/>
        <w:numPr>
          <w:ilvl w:val="0"/>
          <w:numId w:val="38"/>
        </w:numPr>
        <w:rPr>
          <w:rFonts w:ascii="Candara Light" w:hAnsi="Candara Light" w:cs="Times New Roman"/>
          <w:b/>
          <w:color w:val="FF0000"/>
          <w:sz w:val="36"/>
          <w:szCs w:val="36"/>
          <w:u w:val="single"/>
        </w:rPr>
      </w:pPr>
      <w:r w:rsidRPr="00306422">
        <w:rPr>
          <w:rFonts w:ascii="Candara Light" w:hAnsi="Candara Light" w:cs="Times New Roman"/>
          <w:b/>
          <w:color w:val="FF0000"/>
          <w:sz w:val="36"/>
          <w:szCs w:val="36"/>
          <w:u w:val="single"/>
        </w:rPr>
        <w:t>Spécifications techniques</w:t>
      </w:r>
    </w:p>
    <w:p w:rsidR="00F259F5" w:rsidRPr="00306422" w:rsidRDefault="00F259F5">
      <w:pPr>
        <w:pStyle w:val="Standard"/>
        <w:ind w:left="-851" w:right="-852" w:firstLine="851"/>
        <w:rPr>
          <w:rFonts w:ascii="Candara Light" w:hAnsi="Candara Light" w:cs="Times New Roman"/>
        </w:rPr>
      </w:pPr>
    </w:p>
    <w:p w:rsidR="00F259F5" w:rsidRPr="00306422" w:rsidRDefault="0029055D" w:rsidP="003D1924">
      <w:pPr>
        <w:pStyle w:val="Standard"/>
        <w:numPr>
          <w:ilvl w:val="1"/>
          <w:numId w:val="38"/>
        </w:numPr>
        <w:rPr>
          <w:rFonts w:ascii="Candara Light" w:hAnsi="Candara Light" w:cs="Times New Roman"/>
          <w:b/>
          <w:color w:val="2E74B5" w:themeColor="accent1" w:themeShade="BF"/>
          <w:sz w:val="28"/>
          <w:szCs w:val="28"/>
          <w:u w:val="single"/>
        </w:rPr>
      </w:pPr>
      <w:r w:rsidRPr="00306422">
        <w:rPr>
          <w:rFonts w:ascii="Candara Light" w:hAnsi="Candara Light" w:cs="Times New Roman"/>
          <w:b/>
          <w:color w:val="2E74B5" w:themeColor="accent1" w:themeShade="BF"/>
          <w:sz w:val="28"/>
          <w:szCs w:val="28"/>
          <w:u w:val="single"/>
        </w:rPr>
        <w:t>Choix technologique</w:t>
      </w:r>
    </w:p>
    <w:p w:rsidR="00F259F5" w:rsidRPr="00306422" w:rsidRDefault="00F259F5">
      <w:pPr>
        <w:pStyle w:val="Standard"/>
        <w:rPr>
          <w:rFonts w:ascii="Candara Light" w:hAnsi="Candara Light" w:cs="Times New Roman"/>
          <w:sz w:val="28"/>
          <w:szCs w:val="28"/>
          <w:u w:val="single"/>
        </w:rPr>
      </w:pPr>
    </w:p>
    <w:tbl>
      <w:tblPr>
        <w:tblW w:w="911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90"/>
        <w:gridCol w:w="2597"/>
        <w:gridCol w:w="3729"/>
      </w:tblGrid>
      <w:tr w:rsidR="00F259F5" w:rsidRPr="00306422">
        <w:tblPrEx>
          <w:tblCellMar>
            <w:top w:w="0" w:type="dxa"/>
            <w:bottom w:w="0" w:type="dxa"/>
          </w:tblCellMar>
        </w:tblPrEx>
        <w:tc>
          <w:tcPr>
            <w:tcW w:w="2790" w:type="dxa"/>
            <w:tcBorders>
              <w:top w:val="single" w:sz="4" w:space="0" w:color="999999"/>
              <w:left w:val="single" w:sz="4" w:space="0" w:color="999999"/>
              <w:bottom w:val="single" w:sz="8" w:space="0" w:color="666666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59F5" w:rsidRPr="00306422" w:rsidRDefault="0029055D" w:rsidP="00EF6E07">
            <w:pPr>
              <w:pStyle w:val="Standard"/>
              <w:ind w:left="33" w:right="-852"/>
              <w:rPr>
                <w:rFonts w:ascii="Candara Light" w:hAnsi="Candara Light" w:cs="Times New Roman"/>
                <w:b/>
                <w:bCs/>
              </w:rPr>
            </w:pPr>
            <w:r w:rsidRPr="00306422">
              <w:rPr>
                <w:rFonts w:ascii="Candara Light" w:hAnsi="Candara Light" w:cs="Times New Roman"/>
                <w:b/>
                <w:bCs/>
              </w:rPr>
              <w:t>Besoins</w:t>
            </w:r>
          </w:p>
        </w:tc>
        <w:tc>
          <w:tcPr>
            <w:tcW w:w="2597" w:type="dxa"/>
            <w:tcBorders>
              <w:top w:val="single" w:sz="4" w:space="0" w:color="999999"/>
              <w:left w:val="single" w:sz="4" w:space="0" w:color="999999"/>
              <w:bottom w:val="single" w:sz="8" w:space="0" w:color="666666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59F5" w:rsidRPr="00306422" w:rsidRDefault="0029055D" w:rsidP="00EF6E07">
            <w:pPr>
              <w:pStyle w:val="Standard"/>
              <w:ind w:right="-852"/>
              <w:rPr>
                <w:rFonts w:ascii="Candara Light" w:hAnsi="Candara Light" w:cs="Times New Roman"/>
                <w:b/>
                <w:bCs/>
              </w:rPr>
            </w:pPr>
            <w:r w:rsidRPr="00306422">
              <w:rPr>
                <w:rFonts w:ascii="Candara Light" w:hAnsi="Candara Light" w:cs="Times New Roman"/>
                <w:b/>
                <w:bCs/>
              </w:rPr>
              <w:t>Contraintes</w:t>
            </w:r>
          </w:p>
        </w:tc>
        <w:tc>
          <w:tcPr>
            <w:tcW w:w="3729" w:type="dxa"/>
            <w:tcBorders>
              <w:top w:val="single" w:sz="4" w:space="0" w:color="999999"/>
              <w:left w:val="single" w:sz="4" w:space="0" w:color="999999"/>
              <w:bottom w:val="single" w:sz="8" w:space="0" w:color="666666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59F5" w:rsidRPr="00306422" w:rsidRDefault="0029055D" w:rsidP="00EF6E07">
            <w:pPr>
              <w:pStyle w:val="Standard"/>
              <w:ind w:left="26" w:right="-852"/>
              <w:rPr>
                <w:rFonts w:ascii="Candara Light" w:hAnsi="Candara Light" w:cs="Times New Roman"/>
                <w:b/>
                <w:bCs/>
              </w:rPr>
            </w:pPr>
            <w:r w:rsidRPr="00306422">
              <w:rPr>
                <w:rFonts w:ascii="Candara Light" w:hAnsi="Candara Light" w:cs="Times New Roman"/>
                <w:b/>
                <w:bCs/>
              </w:rPr>
              <w:t>Solutions</w:t>
            </w:r>
          </w:p>
        </w:tc>
      </w:tr>
      <w:tr w:rsidR="00F259F5" w:rsidRPr="00306422">
        <w:tblPrEx>
          <w:tblCellMar>
            <w:top w:w="0" w:type="dxa"/>
            <w:bottom w:w="0" w:type="dxa"/>
          </w:tblCellMar>
        </w:tblPrEx>
        <w:trPr>
          <w:trHeight w:val="1061"/>
        </w:trPr>
        <w:tc>
          <w:tcPr>
            <w:tcW w:w="279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59F5" w:rsidRPr="00306422" w:rsidRDefault="0029055D" w:rsidP="00EF6E07">
            <w:pPr>
              <w:pStyle w:val="Standard"/>
              <w:ind w:right="-645"/>
              <w:rPr>
                <w:rFonts w:ascii="Candara Light" w:hAnsi="Candara Light" w:cs="Times New Roman"/>
                <w:sz w:val="22"/>
                <w:szCs w:val="22"/>
              </w:rPr>
            </w:pPr>
            <w:r w:rsidRPr="00306422">
              <w:rPr>
                <w:rFonts w:ascii="Candara Light" w:hAnsi="Candara Light" w:cs="Times New Roman"/>
                <w:sz w:val="22"/>
                <w:szCs w:val="22"/>
              </w:rPr>
              <w:t>Site vitrine</w:t>
            </w:r>
          </w:p>
          <w:p w:rsidR="00F259F5" w:rsidRPr="00306422" w:rsidRDefault="0029055D" w:rsidP="00EF6E07">
            <w:pPr>
              <w:pStyle w:val="Standard"/>
              <w:ind w:right="-750"/>
              <w:rPr>
                <w:rFonts w:ascii="Candara Light" w:hAnsi="Candara Light" w:cs="Times New Roman"/>
                <w:sz w:val="22"/>
                <w:szCs w:val="22"/>
              </w:rPr>
            </w:pPr>
            <w:r w:rsidRPr="00306422">
              <w:rPr>
                <w:rFonts w:ascii="Candara Light" w:hAnsi="Candara Light" w:cs="Times New Roman"/>
                <w:sz w:val="22"/>
                <w:szCs w:val="22"/>
              </w:rPr>
              <w:t>Réservation en</w:t>
            </w:r>
          </w:p>
          <w:p w:rsidR="00F259F5" w:rsidRPr="00306422" w:rsidRDefault="0029055D" w:rsidP="00EF6E07">
            <w:pPr>
              <w:pStyle w:val="Standard"/>
              <w:ind w:right="-852"/>
              <w:rPr>
                <w:rFonts w:ascii="Candara Light" w:hAnsi="Candara Light" w:cs="Times New Roman"/>
                <w:sz w:val="22"/>
                <w:szCs w:val="22"/>
              </w:rPr>
            </w:pPr>
            <w:r w:rsidRPr="00306422">
              <w:rPr>
                <w:rFonts w:ascii="Candara Light" w:hAnsi="Candara Light" w:cs="Times New Roman"/>
                <w:sz w:val="22"/>
                <w:szCs w:val="22"/>
              </w:rPr>
              <w:t>ligne</w:t>
            </w:r>
          </w:p>
        </w:tc>
        <w:tc>
          <w:tcPr>
            <w:tcW w:w="259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6E07" w:rsidRDefault="0029055D" w:rsidP="00EF6E07">
            <w:pPr>
              <w:pStyle w:val="Standard"/>
              <w:ind w:left="-73" w:right="-645"/>
              <w:rPr>
                <w:rFonts w:ascii="Candara Light" w:hAnsi="Candara Light" w:cs="Times New Roman"/>
                <w:sz w:val="22"/>
                <w:szCs w:val="22"/>
              </w:rPr>
            </w:pPr>
            <w:r w:rsidRPr="00306422">
              <w:rPr>
                <w:rFonts w:ascii="Candara Light" w:hAnsi="Candara Light" w:cs="Times New Roman"/>
                <w:sz w:val="22"/>
                <w:szCs w:val="22"/>
              </w:rPr>
              <w:t>Petit budget</w:t>
            </w:r>
          </w:p>
          <w:p w:rsidR="00F259F5" w:rsidRPr="00306422" w:rsidRDefault="0029055D" w:rsidP="00EF6E07">
            <w:pPr>
              <w:pStyle w:val="Standard"/>
              <w:ind w:left="-73" w:right="-645"/>
              <w:rPr>
                <w:rFonts w:ascii="Candara Light" w:hAnsi="Candara Light" w:cs="Times New Roman"/>
                <w:sz w:val="22"/>
                <w:szCs w:val="22"/>
              </w:rPr>
            </w:pPr>
            <w:r w:rsidRPr="00306422">
              <w:rPr>
                <w:rFonts w:ascii="Candara Light" w:hAnsi="Candara Light" w:cs="Times New Roman"/>
                <w:sz w:val="22"/>
                <w:szCs w:val="22"/>
              </w:rPr>
              <w:t>Facilité d’utilisation du site</w:t>
            </w:r>
          </w:p>
        </w:tc>
        <w:tc>
          <w:tcPr>
            <w:tcW w:w="372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59F5" w:rsidRPr="00306422" w:rsidRDefault="0029055D" w:rsidP="00EF6E07">
            <w:pPr>
              <w:pStyle w:val="Standard"/>
              <w:ind w:right="-852"/>
              <w:rPr>
                <w:rFonts w:ascii="Candara Light" w:hAnsi="Candara Light" w:cs="Times New Roman"/>
                <w:sz w:val="22"/>
                <w:szCs w:val="22"/>
              </w:rPr>
            </w:pPr>
            <w:bookmarkStart w:id="11" w:name="_GoBack"/>
            <w:bookmarkEnd w:id="11"/>
            <w:r w:rsidRPr="00306422">
              <w:rPr>
                <w:rFonts w:ascii="Candara Light" w:hAnsi="Candara Light" w:cs="Times New Roman"/>
                <w:sz w:val="22"/>
                <w:szCs w:val="22"/>
              </w:rPr>
              <w:t xml:space="preserve">En tenant compte des besoins et des </w:t>
            </w:r>
            <w:r w:rsidRPr="00306422">
              <w:rPr>
                <w:rFonts w:ascii="Candara Light" w:hAnsi="Candara Light" w:cs="Times New Roman"/>
                <w:sz w:val="22"/>
                <w:szCs w:val="22"/>
              </w:rPr>
              <w:br/>
            </w:r>
            <w:r w:rsidRPr="00306422">
              <w:rPr>
                <w:rFonts w:ascii="Candara Light" w:hAnsi="Candara Light" w:cs="Times New Roman"/>
                <w:sz w:val="22"/>
                <w:szCs w:val="22"/>
              </w:rPr>
              <w:t xml:space="preserve">contraintes émis par le client nous </w:t>
            </w:r>
            <w:r w:rsidRPr="00306422">
              <w:rPr>
                <w:rFonts w:ascii="Candara Light" w:hAnsi="Candara Light" w:cs="Times New Roman"/>
                <w:sz w:val="22"/>
                <w:szCs w:val="22"/>
              </w:rPr>
              <w:br/>
            </w:r>
            <w:r w:rsidRPr="00306422">
              <w:rPr>
                <w:rFonts w:ascii="Candara Light" w:hAnsi="Candara Light" w:cs="Times New Roman"/>
                <w:sz w:val="22"/>
                <w:szCs w:val="22"/>
              </w:rPr>
              <w:t>proposons</w:t>
            </w:r>
            <w:r w:rsidRPr="00306422">
              <w:rPr>
                <w:rFonts w:ascii="Candara Light" w:hAnsi="Candara Light" w:cs="Times New Roman"/>
                <w:sz w:val="22"/>
                <w:szCs w:val="22"/>
              </w:rPr>
              <w:t xml:space="preserve"> d’utiliser un CMS, en </w:t>
            </w:r>
            <w:r w:rsidRPr="00306422">
              <w:rPr>
                <w:rFonts w:ascii="Candara Light" w:hAnsi="Candara Light" w:cs="Times New Roman"/>
                <w:sz w:val="22"/>
                <w:szCs w:val="22"/>
              </w:rPr>
              <w:br/>
            </w:r>
            <w:r w:rsidRPr="00306422">
              <w:rPr>
                <w:rFonts w:ascii="Candara Light" w:hAnsi="Candara Light" w:cs="Times New Roman"/>
                <w:sz w:val="22"/>
                <w:szCs w:val="22"/>
              </w:rPr>
              <w:t>l’occurrence WordPress.</w:t>
            </w:r>
          </w:p>
        </w:tc>
      </w:tr>
    </w:tbl>
    <w:p w:rsidR="00F259F5" w:rsidRPr="00306422" w:rsidRDefault="00F259F5">
      <w:pPr>
        <w:pStyle w:val="Standard"/>
        <w:ind w:left="-851" w:right="-852"/>
        <w:rPr>
          <w:rFonts w:ascii="Candara Light" w:hAnsi="Candara Light" w:cs="Times New Roman"/>
          <w:b/>
          <w:bCs/>
          <w:color w:val="FF0000"/>
        </w:rPr>
      </w:pPr>
    </w:p>
    <w:p w:rsidR="00F259F5" w:rsidRPr="00306422" w:rsidRDefault="0029055D" w:rsidP="003D1924">
      <w:pPr>
        <w:pStyle w:val="Standard"/>
        <w:ind w:left="720" w:right="-852"/>
        <w:rPr>
          <w:rFonts w:ascii="Candara Light" w:hAnsi="Candara Light" w:cs="Times New Roman"/>
          <w:b/>
          <w:bCs/>
          <w:color w:val="FF0000"/>
        </w:rPr>
      </w:pPr>
      <w:r w:rsidRPr="00306422">
        <w:rPr>
          <w:rFonts w:ascii="Candara Light" w:hAnsi="Candara Light" w:cs="Times New Roman"/>
          <w:b/>
          <w:bCs/>
          <w:color w:val="FF0000"/>
        </w:rPr>
        <w:t>Theme wordpress, comparaison, choix</w:t>
      </w:r>
    </w:p>
    <w:p w:rsidR="00F259F5" w:rsidRPr="00306422" w:rsidRDefault="0029055D" w:rsidP="003D1924">
      <w:pPr>
        <w:pStyle w:val="Standard"/>
        <w:ind w:left="720" w:right="-852"/>
        <w:rPr>
          <w:rFonts w:ascii="Candara Light" w:hAnsi="Candara Light" w:cs="Times New Roman"/>
          <w:b/>
          <w:bCs/>
          <w:color w:val="FF0000"/>
        </w:rPr>
      </w:pPr>
      <w:r w:rsidRPr="00306422">
        <w:rPr>
          <w:rFonts w:ascii="Candara Light" w:hAnsi="Candara Light" w:cs="Times New Roman"/>
          <w:b/>
          <w:bCs/>
          <w:color w:val="FF0000"/>
        </w:rPr>
        <w:t>recenser thme sur site concurrent</w:t>
      </w:r>
    </w:p>
    <w:p w:rsidR="00F259F5" w:rsidRPr="00306422" w:rsidRDefault="0029055D" w:rsidP="003D1924">
      <w:pPr>
        <w:pStyle w:val="Standard"/>
        <w:ind w:left="720" w:right="-852"/>
        <w:rPr>
          <w:rFonts w:ascii="Candara Light" w:hAnsi="Candara Light" w:cs="Times New Roman"/>
          <w:b/>
          <w:bCs/>
          <w:color w:val="FF0000"/>
        </w:rPr>
      </w:pPr>
      <w:r w:rsidRPr="00306422">
        <w:rPr>
          <w:rFonts w:ascii="Candara Light" w:hAnsi="Candara Light" w:cs="Times New Roman"/>
          <w:b/>
          <w:bCs/>
          <w:color w:val="FF0000"/>
        </w:rPr>
        <w:t>theme plus utilisés dans le store wordpress</w:t>
      </w:r>
    </w:p>
    <w:p w:rsidR="00F259F5" w:rsidRPr="00306422" w:rsidRDefault="00F259F5">
      <w:pPr>
        <w:pStyle w:val="Standard"/>
        <w:ind w:left="-851" w:right="-852"/>
        <w:rPr>
          <w:rFonts w:ascii="Candara Light" w:hAnsi="Candara Light" w:cs="Times New Roman"/>
          <w:b/>
          <w:bCs/>
          <w:color w:val="FF0000"/>
        </w:rPr>
      </w:pPr>
    </w:p>
    <w:p w:rsidR="00F259F5" w:rsidRPr="00306422" w:rsidRDefault="0029055D" w:rsidP="003D1924">
      <w:pPr>
        <w:pStyle w:val="Standard"/>
        <w:ind w:left="720" w:right="-852"/>
        <w:rPr>
          <w:rFonts w:ascii="Candara Light" w:hAnsi="Candara Light" w:cs="Times New Roman"/>
          <w:b/>
          <w:bCs/>
          <w:color w:val="FF0000"/>
        </w:rPr>
      </w:pPr>
      <w:r w:rsidRPr="00306422">
        <w:rPr>
          <w:rFonts w:ascii="Candara Light" w:hAnsi="Candara Light" w:cs="Times New Roman"/>
          <w:b/>
          <w:bCs/>
          <w:color w:val="FF0000"/>
        </w:rPr>
        <w:t>selection et explication du theme</w:t>
      </w:r>
    </w:p>
    <w:p w:rsidR="00F259F5" w:rsidRDefault="0029055D" w:rsidP="003D1924">
      <w:pPr>
        <w:pStyle w:val="Standard"/>
        <w:numPr>
          <w:ilvl w:val="1"/>
          <w:numId w:val="38"/>
        </w:numPr>
        <w:rPr>
          <w:rFonts w:ascii="Candara Light" w:hAnsi="Candara Light" w:cs="Times New Roman"/>
          <w:b/>
          <w:color w:val="2E74B5" w:themeColor="accent1" w:themeShade="BF"/>
          <w:sz w:val="28"/>
          <w:szCs w:val="28"/>
          <w:u w:val="single"/>
        </w:rPr>
      </w:pPr>
      <w:r w:rsidRPr="00306422">
        <w:rPr>
          <w:rFonts w:ascii="Candara Light" w:hAnsi="Candara Light" w:cs="Times New Roman"/>
          <w:b/>
          <w:color w:val="2E74B5" w:themeColor="accent1" w:themeShade="BF"/>
          <w:sz w:val="28"/>
          <w:szCs w:val="28"/>
          <w:u w:val="single"/>
        </w:rPr>
        <w:t>Domaine et hébergement</w:t>
      </w:r>
    </w:p>
    <w:p w:rsidR="003D1924" w:rsidRPr="00306422" w:rsidRDefault="003D1924" w:rsidP="003D1924">
      <w:pPr>
        <w:pStyle w:val="Standard"/>
        <w:rPr>
          <w:rFonts w:ascii="Candara Light" w:hAnsi="Candara Light" w:cs="Times New Roman"/>
          <w:b/>
          <w:color w:val="2E74B5" w:themeColor="accent1" w:themeShade="BF"/>
          <w:sz w:val="28"/>
          <w:szCs w:val="28"/>
          <w:u w:val="single"/>
        </w:rPr>
      </w:pPr>
    </w:p>
    <w:p w:rsidR="00F259F5" w:rsidRPr="00306422" w:rsidRDefault="0029055D" w:rsidP="003D1924">
      <w:pPr>
        <w:pStyle w:val="Standard"/>
        <w:ind w:right="-852"/>
        <w:jc w:val="center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Nom de domaine</w:t>
      </w:r>
    </w:p>
    <w:p w:rsidR="00F259F5" w:rsidRPr="00306422" w:rsidRDefault="00F259F5">
      <w:pPr>
        <w:pStyle w:val="Standard"/>
        <w:ind w:left="-851" w:right="-852"/>
        <w:rPr>
          <w:rFonts w:ascii="Candara Light" w:hAnsi="Candara Light" w:cs="Times New Roman"/>
        </w:rPr>
      </w:pPr>
    </w:p>
    <w:p w:rsidR="00F259F5" w:rsidRPr="00731ECD" w:rsidRDefault="0029055D" w:rsidP="003D1924">
      <w:pPr>
        <w:pStyle w:val="Paragraphedeliste"/>
        <w:jc w:val="both"/>
        <w:rPr>
          <w:rFonts w:ascii="Candara Light" w:hAnsi="Candara Light" w:cs="Times New Roman"/>
        </w:rPr>
      </w:pPr>
      <w:r w:rsidRPr="00731ECD">
        <w:rPr>
          <w:rFonts w:ascii="Candara Light" w:hAnsi="Candara Light" w:cs="Times New Roman"/>
        </w:rPr>
        <w:t>Le nom de domai</w:t>
      </w:r>
      <w:r w:rsidRPr="00731ECD">
        <w:rPr>
          <w:rFonts w:ascii="Candara Light" w:hAnsi="Candara Light" w:cs="Times New Roman"/>
        </w:rPr>
        <w:t>ne n’est pas à négliger pour avoir un bon référencement et un accès facile au site.</w:t>
      </w:r>
    </w:p>
    <w:p w:rsidR="00F259F5" w:rsidRPr="00731ECD" w:rsidRDefault="0029055D" w:rsidP="003D1924">
      <w:pPr>
        <w:pStyle w:val="Paragraphedeliste"/>
        <w:jc w:val="both"/>
        <w:rPr>
          <w:rFonts w:ascii="Candara Light" w:hAnsi="Candara Light" w:cs="Times New Roman"/>
        </w:rPr>
      </w:pPr>
      <w:r w:rsidRPr="00731ECD">
        <w:rPr>
          <w:rFonts w:ascii="Candara Light" w:hAnsi="Candara Light" w:cs="Times New Roman"/>
        </w:rPr>
        <w:t>Le but de l’événement n’étant pas caritatif, nous écartons le .com qui est fait pour le commerce</w:t>
      </w:r>
    </w:p>
    <w:p w:rsidR="00F259F5" w:rsidRPr="00731ECD" w:rsidRDefault="0029055D" w:rsidP="003D1924">
      <w:pPr>
        <w:pStyle w:val="Paragraphedeliste"/>
        <w:jc w:val="both"/>
        <w:rPr>
          <w:rFonts w:ascii="Candara Light" w:hAnsi="Candara Light" w:cs="Times New Roman"/>
        </w:rPr>
      </w:pPr>
      <w:r w:rsidRPr="00731ECD">
        <w:rPr>
          <w:rFonts w:ascii="Candara Light" w:hAnsi="Candara Light" w:cs="Times New Roman"/>
        </w:rPr>
        <w:t>L’événement ayant lieu en France a portée locale, nous partirions sur le « </w:t>
      </w:r>
      <w:r w:rsidRPr="00731ECD">
        <w:rPr>
          <w:rFonts w:ascii="Candara Light" w:hAnsi="Candara Light" w:cs="Times New Roman"/>
        </w:rPr>
        <w:t xml:space="preserve">.org ». Le nom du site serait alors </w:t>
      </w:r>
      <w:r w:rsidRPr="00731ECD">
        <w:rPr>
          <w:rFonts w:ascii="Candara Light" w:hAnsi="Candara Light" w:cs="Times New Roman"/>
          <w:b/>
        </w:rPr>
        <w:t>« festival-films-de-plein-air.org ».</w:t>
      </w:r>
    </w:p>
    <w:p w:rsidR="00F259F5" w:rsidRPr="00731ECD" w:rsidRDefault="0029055D" w:rsidP="003D1924">
      <w:pPr>
        <w:pStyle w:val="Paragraphedeliste"/>
        <w:jc w:val="both"/>
        <w:rPr>
          <w:rFonts w:ascii="Candara Light" w:hAnsi="Candara Light" w:cs="Times New Roman"/>
        </w:rPr>
      </w:pPr>
      <w:r w:rsidRPr="00731ECD">
        <w:rPr>
          <w:rFonts w:ascii="Candara Light" w:hAnsi="Candara Light" w:cs="Times New Roman"/>
        </w:rPr>
        <w:t xml:space="preserve">Les urls </w:t>
      </w:r>
      <w:r w:rsidRPr="00731ECD">
        <w:rPr>
          <w:rFonts w:ascii="Candara Light" w:hAnsi="Candara Light" w:cs="Times New Roman"/>
          <w:b/>
          <w:bCs/>
          <w:color w:val="FF0000"/>
        </w:rPr>
        <w:t>« festival-films-de-plein-air.fr »</w:t>
      </w:r>
      <w:r w:rsidRPr="00731ECD">
        <w:rPr>
          <w:rFonts w:ascii="Candara Light" w:hAnsi="Candara Light" w:cs="Times New Roman"/>
        </w:rPr>
        <w:t xml:space="preserve"> et </w:t>
      </w:r>
      <w:r w:rsidRPr="00731ECD">
        <w:rPr>
          <w:rFonts w:ascii="Candara Light" w:hAnsi="Candara Light" w:cs="Times New Roman"/>
          <w:b/>
          <w:bCs/>
          <w:color w:val="FF0000"/>
        </w:rPr>
        <w:t>« festival-films-de-plein-air.com»</w:t>
      </w:r>
      <w:r w:rsidRPr="00731ECD">
        <w:rPr>
          <w:rFonts w:ascii="Candara Light" w:hAnsi="Candara Light" w:cs="Times New Roman"/>
        </w:rPr>
        <w:t xml:space="preserve"> seront redirigés sur le .org.</w:t>
      </w:r>
    </w:p>
    <w:p w:rsidR="00F259F5" w:rsidRPr="00306422" w:rsidRDefault="00F259F5">
      <w:pPr>
        <w:pStyle w:val="Standard"/>
        <w:ind w:left="-851" w:right="-852"/>
        <w:rPr>
          <w:rFonts w:ascii="Candara Light" w:hAnsi="Candara Light" w:cs="Times New Roman"/>
        </w:rPr>
      </w:pPr>
    </w:p>
    <w:p w:rsidR="00F259F5" w:rsidRPr="00306422" w:rsidRDefault="0029055D" w:rsidP="003D1924">
      <w:pPr>
        <w:pStyle w:val="Standard"/>
        <w:ind w:right="-852"/>
        <w:jc w:val="center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Hébergement</w:t>
      </w:r>
    </w:p>
    <w:p w:rsidR="00F259F5" w:rsidRPr="00306422" w:rsidRDefault="00F259F5">
      <w:pPr>
        <w:pStyle w:val="Standard"/>
        <w:ind w:left="284" w:right="-852" w:firstLine="851"/>
        <w:rPr>
          <w:rFonts w:ascii="Candara Light" w:hAnsi="Candara Light" w:cs="Times New Roman"/>
        </w:rPr>
      </w:pPr>
    </w:p>
    <w:p w:rsidR="00F259F5" w:rsidRPr="00731ECD" w:rsidRDefault="0029055D" w:rsidP="003D1924">
      <w:pPr>
        <w:pStyle w:val="Paragraphedeliste"/>
        <w:jc w:val="both"/>
        <w:rPr>
          <w:rFonts w:ascii="Candara Light" w:hAnsi="Candara Light" w:cs="Times New Roman"/>
        </w:rPr>
      </w:pPr>
      <w:r w:rsidRPr="00731ECD">
        <w:rPr>
          <w:rFonts w:ascii="Candara Light" w:hAnsi="Candara Light" w:cs="Times New Roman"/>
        </w:rPr>
        <w:t>L’hébergement se fera sur un serveur OVH.</w:t>
      </w:r>
    </w:p>
    <w:p w:rsidR="00F259F5" w:rsidRPr="00731ECD" w:rsidRDefault="0029055D" w:rsidP="003D1924">
      <w:pPr>
        <w:pStyle w:val="Paragraphedeliste"/>
        <w:jc w:val="both"/>
        <w:rPr>
          <w:rFonts w:ascii="Candara Light" w:hAnsi="Candara Light" w:cs="Times New Roman"/>
        </w:rPr>
      </w:pPr>
      <w:r w:rsidRPr="00731ECD">
        <w:rPr>
          <w:rFonts w:ascii="Candara Light" w:hAnsi="Candara Light" w:cs="Times New Roman"/>
        </w:rPr>
        <w:t>Attention toutefois, le renouvellement de celui-ci se fera chaque année.</w:t>
      </w:r>
    </w:p>
    <w:p w:rsidR="00F259F5" w:rsidRPr="00306422" w:rsidRDefault="00F259F5">
      <w:pPr>
        <w:pStyle w:val="Standard"/>
        <w:ind w:left="-851" w:right="-852"/>
        <w:rPr>
          <w:rFonts w:ascii="Candara Light" w:hAnsi="Candara Light" w:cs="Times New Roman"/>
        </w:rPr>
      </w:pPr>
    </w:p>
    <w:p w:rsidR="00F259F5" w:rsidRPr="00306422" w:rsidRDefault="00F259F5">
      <w:pPr>
        <w:pStyle w:val="Standard"/>
        <w:ind w:left="-851" w:right="-852"/>
        <w:rPr>
          <w:rFonts w:ascii="Candara Light" w:hAnsi="Candara Light" w:cs="Times New Roman"/>
        </w:rPr>
      </w:pPr>
    </w:p>
    <w:p w:rsidR="00F259F5" w:rsidRPr="00306422" w:rsidRDefault="0029055D" w:rsidP="003D1924">
      <w:pPr>
        <w:pStyle w:val="Standard"/>
        <w:ind w:right="-852"/>
        <w:jc w:val="center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Email</w:t>
      </w:r>
    </w:p>
    <w:p w:rsidR="00F259F5" w:rsidRPr="00306422" w:rsidRDefault="00F259F5">
      <w:pPr>
        <w:pStyle w:val="Standard"/>
        <w:ind w:right="-852"/>
        <w:rPr>
          <w:rFonts w:ascii="Candara Light" w:hAnsi="Candara Light" w:cs="Times New Roman"/>
        </w:rPr>
      </w:pPr>
    </w:p>
    <w:p w:rsidR="00F259F5" w:rsidRPr="00731ECD" w:rsidRDefault="0029055D" w:rsidP="003D1924">
      <w:pPr>
        <w:pStyle w:val="Paragraphedeliste"/>
        <w:jc w:val="both"/>
        <w:rPr>
          <w:rFonts w:ascii="Candara Light" w:hAnsi="Candara Light" w:cs="Times New Roman"/>
        </w:rPr>
      </w:pPr>
      <w:r w:rsidRPr="00731ECD">
        <w:rPr>
          <w:rFonts w:ascii="Candara Light" w:hAnsi="Candara Light" w:cs="Times New Roman"/>
        </w:rPr>
        <w:t>Le site vous sera fourni avec une adresse emai</w:t>
      </w:r>
      <w:r w:rsidRPr="00731ECD">
        <w:rPr>
          <w:rFonts w:ascii="Candara Light" w:hAnsi="Candara Light" w:cs="Times New Roman"/>
        </w:rPr>
        <w:t xml:space="preserve">l : </w:t>
      </w:r>
      <w:hyperlink r:id="rId19" w:history="1">
        <w:r w:rsidRPr="00731ECD">
          <w:rPr>
            <w:rStyle w:val="Lienhypertexte"/>
            <w:rFonts w:ascii="Candara Light" w:hAnsi="Candara Light" w:cs="Times New Roman"/>
          </w:rPr>
          <w:t>contact@festivalfilmpleinair</w:t>
        </w:r>
      </w:hyperlink>
      <w:hyperlink r:id="rId20" w:history="1">
        <w:r w:rsidRPr="00EF6E07">
          <w:rPr>
            <w:rStyle w:val="Lienhypertexte"/>
            <w:rFonts w:ascii="Candara Light" w:hAnsi="Candara Light" w:cs="Times New Roman"/>
          </w:rPr>
          <w:t>.</w:t>
        </w:r>
      </w:hyperlink>
      <w:r w:rsidRPr="00EF6E07">
        <w:rPr>
          <w:rStyle w:val="Lienhypertexte"/>
          <w:rFonts w:ascii="Candara Light" w:hAnsi="Candara Light" w:cs="Times New Roman"/>
        </w:rPr>
        <w:t>org</w:t>
      </w:r>
    </w:p>
    <w:p w:rsidR="00F259F5" w:rsidRPr="00306422" w:rsidRDefault="00F259F5">
      <w:pPr>
        <w:pStyle w:val="Standard"/>
        <w:ind w:left="-851" w:right="-852"/>
        <w:rPr>
          <w:rFonts w:ascii="Candara Light" w:hAnsi="Candara Light" w:cs="Times New Roman"/>
        </w:rPr>
      </w:pPr>
    </w:p>
    <w:p w:rsidR="00F259F5" w:rsidRPr="00306422" w:rsidRDefault="00F259F5">
      <w:pPr>
        <w:pStyle w:val="Standard"/>
        <w:ind w:left="-851" w:right="-852"/>
        <w:rPr>
          <w:rFonts w:ascii="Candara Light" w:hAnsi="Candara Light" w:cs="Times New Roman"/>
        </w:rPr>
      </w:pPr>
    </w:p>
    <w:p w:rsidR="00F259F5" w:rsidRDefault="0029055D" w:rsidP="003D1924">
      <w:pPr>
        <w:pStyle w:val="Standard"/>
        <w:numPr>
          <w:ilvl w:val="1"/>
          <w:numId w:val="38"/>
        </w:numPr>
        <w:rPr>
          <w:rFonts w:ascii="Candara Light" w:hAnsi="Candara Light" w:cs="Times New Roman"/>
          <w:b/>
          <w:color w:val="2E74B5" w:themeColor="accent1" w:themeShade="BF"/>
          <w:sz w:val="28"/>
          <w:szCs w:val="28"/>
          <w:u w:val="single"/>
        </w:rPr>
      </w:pPr>
      <w:r w:rsidRPr="00306422">
        <w:rPr>
          <w:rFonts w:ascii="Candara Light" w:hAnsi="Candara Light" w:cs="Times New Roman"/>
          <w:b/>
          <w:color w:val="2E74B5" w:themeColor="accent1" w:themeShade="BF"/>
          <w:sz w:val="28"/>
          <w:szCs w:val="28"/>
          <w:u w:val="single"/>
        </w:rPr>
        <w:t>Accessibilité</w:t>
      </w:r>
    </w:p>
    <w:p w:rsidR="003D1924" w:rsidRPr="00306422" w:rsidRDefault="003D1924" w:rsidP="003D1924">
      <w:pPr>
        <w:pStyle w:val="Standard"/>
        <w:ind w:left="1440"/>
        <w:rPr>
          <w:rFonts w:ascii="Candara Light" w:hAnsi="Candara Light" w:cs="Times New Roman"/>
          <w:b/>
          <w:color w:val="2E74B5" w:themeColor="accent1" w:themeShade="BF"/>
          <w:sz w:val="28"/>
          <w:szCs w:val="28"/>
          <w:u w:val="single"/>
        </w:rPr>
      </w:pPr>
    </w:p>
    <w:p w:rsidR="00F259F5" w:rsidRPr="00306422" w:rsidRDefault="0029055D" w:rsidP="003D1924">
      <w:pPr>
        <w:pStyle w:val="Standard"/>
        <w:ind w:right="-852"/>
        <w:jc w:val="center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Comptabilité navigateurs</w:t>
      </w:r>
    </w:p>
    <w:p w:rsidR="00F259F5" w:rsidRPr="00306422" w:rsidRDefault="00F259F5">
      <w:pPr>
        <w:pStyle w:val="Standard"/>
        <w:ind w:left="284" w:right="-852" w:firstLine="851"/>
        <w:rPr>
          <w:rFonts w:ascii="Candara Light" w:hAnsi="Candara Light" w:cs="Times New Roman"/>
        </w:rPr>
      </w:pPr>
    </w:p>
    <w:p w:rsidR="00F259F5" w:rsidRPr="00731ECD" w:rsidRDefault="0029055D" w:rsidP="003D1924">
      <w:pPr>
        <w:pStyle w:val="Paragraphedeliste"/>
        <w:jc w:val="both"/>
        <w:rPr>
          <w:rFonts w:ascii="Candara Light" w:hAnsi="Candara Light" w:cs="Times New Roman"/>
        </w:rPr>
      </w:pPr>
      <w:r w:rsidRPr="00731ECD">
        <w:rPr>
          <w:rFonts w:ascii="Candara Light" w:hAnsi="Candara Light" w:cs="Times New Roman"/>
        </w:rPr>
        <w:t>Le site serait compatible avec les 4 gros navigateurs :</w:t>
      </w:r>
    </w:p>
    <w:p w:rsidR="00F259F5" w:rsidRPr="00306422" w:rsidRDefault="0029055D" w:rsidP="003D1924">
      <w:pPr>
        <w:pStyle w:val="Standard"/>
        <w:ind w:left="720" w:right="-852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Chrome</w:t>
      </w:r>
    </w:p>
    <w:p w:rsidR="00F259F5" w:rsidRPr="00306422" w:rsidRDefault="0029055D" w:rsidP="003D1924">
      <w:pPr>
        <w:pStyle w:val="Standard"/>
        <w:ind w:left="720" w:right="-852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lastRenderedPageBreak/>
        <w:t>Firefox</w:t>
      </w:r>
    </w:p>
    <w:p w:rsidR="00F259F5" w:rsidRPr="00306422" w:rsidRDefault="0029055D" w:rsidP="003D1924">
      <w:pPr>
        <w:pStyle w:val="Standard"/>
        <w:ind w:left="720" w:right="-852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Edge</w:t>
      </w:r>
    </w:p>
    <w:p w:rsidR="00F259F5" w:rsidRPr="00306422" w:rsidRDefault="0029055D" w:rsidP="003D1924">
      <w:pPr>
        <w:pStyle w:val="Standard"/>
        <w:ind w:left="720" w:right="-852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Safari</w:t>
      </w:r>
    </w:p>
    <w:p w:rsidR="00F259F5" w:rsidRPr="00306422" w:rsidRDefault="00F259F5">
      <w:pPr>
        <w:pStyle w:val="Standard"/>
        <w:ind w:right="-852"/>
        <w:rPr>
          <w:rFonts w:ascii="Candara Light" w:hAnsi="Candara Light" w:cs="Times New Roman"/>
        </w:rPr>
      </w:pPr>
    </w:p>
    <w:p w:rsidR="00F259F5" w:rsidRPr="00306422" w:rsidRDefault="00F259F5">
      <w:pPr>
        <w:pStyle w:val="Standard"/>
        <w:ind w:right="-852"/>
        <w:rPr>
          <w:rFonts w:ascii="Candara Light" w:hAnsi="Candara Light" w:cs="Times New Roman"/>
        </w:rPr>
      </w:pPr>
    </w:p>
    <w:p w:rsidR="00F259F5" w:rsidRPr="00306422" w:rsidRDefault="0029055D" w:rsidP="003D1924">
      <w:pPr>
        <w:pStyle w:val="Standard"/>
        <w:ind w:right="-852"/>
        <w:jc w:val="center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Types d’appareils</w:t>
      </w:r>
    </w:p>
    <w:p w:rsidR="00F259F5" w:rsidRPr="00306422" w:rsidRDefault="00F259F5">
      <w:pPr>
        <w:pStyle w:val="Standard"/>
        <w:ind w:left="284" w:right="-852" w:firstLine="851"/>
        <w:rPr>
          <w:rFonts w:ascii="Candara Light" w:hAnsi="Candara Light" w:cs="Times New Roman"/>
        </w:rPr>
      </w:pPr>
    </w:p>
    <w:p w:rsidR="00F259F5" w:rsidRPr="00731ECD" w:rsidRDefault="0029055D" w:rsidP="003D1924">
      <w:pPr>
        <w:pStyle w:val="Paragraphedeliste"/>
        <w:jc w:val="both"/>
        <w:rPr>
          <w:rFonts w:ascii="Candara Light" w:hAnsi="Candara Light" w:cs="Times New Roman"/>
        </w:rPr>
      </w:pPr>
      <w:r w:rsidRPr="00731ECD">
        <w:rPr>
          <w:rFonts w:ascii="Candara Light" w:hAnsi="Candara Light" w:cs="Times New Roman"/>
        </w:rPr>
        <w:t xml:space="preserve">Le site sera </w:t>
      </w:r>
      <w:r w:rsidRPr="00731ECD">
        <w:rPr>
          <w:rFonts w:ascii="Candara Light" w:hAnsi="Candara Light" w:cs="Times New Roman"/>
          <w:b/>
        </w:rPr>
        <w:t>« responsive »</w:t>
      </w:r>
      <w:r w:rsidRPr="00731ECD">
        <w:rPr>
          <w:rFonts w:ascii="Candara Light" w:hAnsi="Candara Light" w:cs="Times New Roman"/>
        </w:rPr>
        <w:t xml:space="preserve"> c’est-à-dire qu’il sera fonctionnelle sur tout type d’écran :</w:t>
      </w:r>
    </w:p>
    <w:p w:rsidR="00F259F5" w:rsidRPr="00306422" w:rsidRDefault="0029055D" w:rsidP="003D1924">
      <w:pPr>
        <w:pStyle w:val="Standard"/>
        <w:ind w:left="720" w:right="-852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Desktop</w:t>
      </w:r>
    </w:p>
    <w:p w:rsidR="00F259F5" w:rsidRPr="00306422" w:rsidRDefault="0029055D" w:rsidP="003D1924">
      <w:pPr>
        <w:pStyle w:val="Standard"/>
        <w:ind w:left="720" w:right="-852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Tablettes</w:t>
      </w:r>
    </w:p>
    <w:p w:rsidR="00F259F5" w:rsidRPr="00306422" w:rsidRDefault="0029055D" w:rsidP="003D1924">
      <w:pPr>
        <w:pStyle w:val="Standard"/>
        <w:ind w:left="720" w:right="-852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Téléphones portable</w:t>
      </w:r>
    </w:p>
    <w:p w:rsidR="00F259F5" w:rsidRPr="00306422" w:rsidRDefault="00F259F5">
      <w:pPr>
        <w:pStyle w:val="Standard"/>
        <w:ind w:right="-852"/>
        <w:rPr>
          <w:rFonts w:ascii="Candara Light" w:hAnsi="Candara Light" w:cs="Times New Roman"/>
        </w:rPr>
      </w:pPr>
    </w:p>
    <w:p w:rsidR="00F259F5" w:rsidRPr="00306422" w:rsidRDefault="0029055D" w:rsidP="003D1924">
      <w:pPr>
        <w:pStyle w:val="Standard"/>
        <w:ind w:right="-852"/>
        <w:jc w:val="center"/>
        <w:rPr>
          <w:rFonts w:ascii="Candara Light" w:hAnsi="Candara Light" w:cs="Times New Roman"/>
        </w:rPr>
      </w:pPr>
      <w:r w:rsidRPr="00306422">
        <w:rPr>
          <w:rFonts w:ascii="Candara Light" w:hAnsi="Candara Light" w:cs="Times New Roman"/>
        </w:rPr>
        <w:t>Sécurité</w:t>
      </w:r>
    </w:p>
    <w:p w:rsidR="00F259F5" w:rsidRPr="00306422" w:rsidRDefault="00F259F5" w:rsidP="00731ECD">
      <w:pPr>
        <w:pStyle w:val="Standard"/>
        <w:ind w:left="-851" w:right="-852" w:firstLine="855"/>
        <w:rPr>
          <w:rFonts w:ascii="Candara Light" w:hAnsi="Candara Light" w:cs="Times New Roman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19"/>
        <w:gridCol w:w="4819"/>
      </w:tblGrid>
      <w:tr w:rsidR="00F259F5" w:rsidRPr="00306422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259F5" w:rsidRPr="00306422" w:rsidRDefault="0029055D" w:rsidP="003D1924">
            <w:pPr>
              <w:pStyle w:val="TableContents"/>
              <w:ind w:left="720"/>
              <w:rPr>
                <w:rFonts w:ascii="Candara Light" w:hAnsi="Candara Light" w:cs="Times New Roman"/>
                <w:b/>
                <w:bCs/>
                <w:sz w:val="32"/>
                <w:szCs w:val="32"/>
              </w:rPr>
            </w:pPr>
            <w:r w:rsidRPr="00306422">
              <w:rPr>
                <w:rFonts w:ascii="Candara Light" w:hAnsi="Candara Light" w:cs="Times New Roman"/>
                <w:b/>
                <w:bCs/>
                <w:sz w:val="32"/>
                <w:szCs w:val="32"/>
              </w:rPr>
              <w:t>Plugins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259F5" w:rsidRPr="00306422" w:rsidRDefault="0029055D" w:rsidP="003D1924">
            <w:pPr>
              <w:pStyle w:val="TableContents"/>
              <w:ind w:left="720"/>
              <w:rPr>
                <w:rFonts w:ascii="Candara Light" w:hAnsi="Candara Light" w:cs="Times New Roman"/>
                <w:b/>
                <w:bCs/>
                <w:sz w:val="32"/>
                <w:szCs w:val="32"/>
              </w:rPr>
            </w:pPr>
            <w:r w:rsidRPr="00306422">
              <w:rPr>
                <w:rFonts w:ascii="Candara Light" w:hAnsi="Candara Light" w:cs="Times New Roman"/>
                <w:b/>
                <w:bCs/>
                <w:sz w:val="32"/>
                <w:szCs w:val="32"/>
              </w:rPr>
              <w:t>Description</w:t>
            </w:r>
          </w:p>
        </w:tc>
      </w:tr>
      <w:tr w:rsidR="00F259F5" w:rsidRPr="00306422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259F5" w:rsidRPr="00306422" w:rsidRDefault="0029055D" w:rsidP="003D1924">
            <w:pPr>
              <w:pStyle w:val="TableContents"/>
              <w:ind w:left="720"/>
              <w:rPr>
                <w:rFonts w:ascii="Candara Light" w:hAnsi="Candara Light" w:cs="Times New Roman"/>
              </w:rPr>
            </w:pPr>
            <w:r w:rsidRPr="00306422">
              <w:rPr>
                <w:rFonts w:ascii="Candara Light" w:hAnsi="Candara Light" w:cs="Times New Roman"/>
              </w:rPr>
              <w:t>All-in-One WP Migration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259F5" w:rsidRPr="00306422" w:rsidRDefault="0029055D" w:rsidP="003D1924">
            <w:pPr>
              <w:pStyle w:val="TableContents"/>
              <w:ind w:left="720"/>
              <w:rPr>
                <w:rFonts w:ascii="Candara Light" w:hAnsi="Candara Light" w:cs="Times New Roman"/>
              </w:rPr>
            </w:pPr>
            <w:r w:rsidRPr="00306422">
              <w:rPr>
                <w:rFonts w:ascii="Candara Light" w:hAnsi="Candara Light" w:cs="Times New Roman"/>
              </w:rPr>
              <w:t>Sauvegarder tout votre site</w:t>
            </w:r>
          </w:p>
        </w:tc>
      </w:tr>
      <w:tr w:rsidR="00F259F5" w:rsidRPr="00306422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259F5" w:rsidRPr="00306422" w:rsidRDefault="0029055D" w:rsidP="003D1924">
            <w:pPr>
              <w:pStyle w:val="TableContents"/>
              <w:ind w:left="720"/>
              <w:rPr>
                <w:rFonts w:ascii="Candara Light" w:hAnsi="Candara Light" w:cs="Times New Roman"/>
              </w:rPr>
            </w:pPr>
            <w:r w:rsidRPr="00306422">
              <w:rPr>
                <w:rFonts w:ascii="Candara Light" w:hAnsi="Candara Light" w:cs="Times New Roman"/>
              </w:rPr>
              <w:t>Limit Login Attemps Reloaded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259F5" w:rsidRPr="00306422" w:rsidRDefault="0029055D" w:rsidP="003D1924">
            <w:pPr>
              <w:pStyle w:val="TableContents"/>
              <w:ind w:left="720"/>
              <w:rPr>
                <w:rFonts w:ascii="Candara Light" w:hAnsi="Candara Light" w:cs="Times New Roman"/>
              </w:rPr>
            </w:pPr>
            <w:r w:rsidRPr="00306422">
              <w:rPr>
                <w:rFonts w:ascii="Candara Light" w:hAnsi="Candara Light" w:cs="Times New Roman"/>
              </w:rPr>
              <w:t xml:space="preserve">Limite le nombre de connexion </w:t>
            </w:r>
            <w:r w:rsidRPr="00306422">
              <w:rPr>
                <w:rFonts w:ascii="Candara Light" w:hAnsi="Candara Light" w:cs="Times New Roman"/>
              </w:rPr>
              <w:t>venant d'une même adresse IP</w:t>
            </w:r>
          </w:p>
        </w:tc>
      </w:tr>
      <w:tr w:rsidR="00F259F5" w:rsidRPr="00306422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259F5" w:rsidRPr="00306422" w:rsidRDefault="0029055D" w:rsidP="003D1924">
            <w:pPr>
              <w:pStyle w:val="TableContents"/>
              <w:ind w:left="720"/>
              <w:rPr>
                <w:rFonts w:ascii="Candara Light" w:hAnsi="Candara Light" w:cs="Times New Roman"/>
              </w:rPr>
            </w:pPr>
            <w:r w:rsidRPr="00306422">
              <w:rPr>
                <w:rFonts w:ascii="Candara Light" w:hAnsi="Candara Light" w:cs="Times New Roman"/>
              </w:rPr>
              <w:t>Robin image optimizer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259F5" w:rsidRPr="00306422" w:rsidRDefault="0029055D" w:rsidP="003D1924">
            <w:pPr>
              <w:pStyle w:val="TableContents"/>
              <w:ind w:left="720"/>
              <w:rPr>
                <w:rFonts w:ascii="Candara Light" w:hAnsi="Candara Light" w:cs="Times New Roman"/>
              </w:rPr>
            </w:pPr>
            <w:r w:rsidRPr="00306422">
              <w:rPr>
                <w:rFonts w:ascii="Candara Light" w:hAnsi="Candara Light" w:cs="Times New Roman"/>
              </w:rPr>
              <w:t>Optimisation des images du site</w:t>
            </w:r>
          </w:p>
        </w:tc>
      </w:tr>
      <w:tr w:rsidR="00F259F5" w:rsidRPr="00306422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259F5" w:rsidRPr="00306422" w:rsidRDefault="0029055D" w:rsidP="003D1924">
            <w:pPr>
              <w:pStyle w:val="TableContents"/>
              <w:ind w:left="720"/>
              <w:rPr>
                <w:rFonts w:ascii="Candara Light" w:hAnsi="Candara Light" w:cs="Times New Roman"/>
              </w:rPr>
            </w:pPr>
            <w:r w:rsidRPr="00306422">
              <w:rPr>
                <w:rFonts w:ascii="Candara Light" w:hAnsi="Candara Light" w:cs="Times New Roman"/>
              </w:rPr>
              <w:t>WPS Hide Login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259F5" w:rsidRPr="00306422" w:rsidRDefault="0029055D" w:rsidP="003D1924">
            <w:pPr>
              <w:pStyle w:val="TableContents"/>
              <w:ind w:left="720"/>
              <w:rPr>
                <w:rFonts w:ascii="Candara Light" w:hAnsi="Candara Light" w:cs="Times New Roman"/>
              </w:rPr>
            </w:pPr>
            <w:r w:rsidRPr="00306422">
              <w:rPr>
                <w:rFonts w:ascii="Candara Light" w:hAnsi="Candara Light" w:cs="Times New Roman"/>
              </w:rPr>
              <w:t>Changer l'URL de connexion</w:t>
            </w:r>
          </w:p>
        </w:tc>
      </w:tr>
      <w:tr w:rsidR="00F259F5" w:rsidRPr="00306422">
        <w:tblPrEx>
          <w:tblCellMar>
            <w:top w:w="0" w:type="dxa"/>
            <w:bottom w:w="0" w:type="dxa"/>
          </w:tblCellMar>
        </w:tblPrEx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259F5" w:rsidRPr="00306422" w:rsidRDefault="0029055D" w:rsidP="003D1924">
            <w:pPr>
              <w:pStyle w:val="TableContents"/>
              <w:ind w:left="720"/>
              <w:rPr>
                <w:rFonts w:ascii="Candara Light" w:hAnsi="Candara Light" w:cs="Times New Roman"/>
              </w:rPr>
            </w:pPr>
            <w:r w:rsidRPr="00306422">
              <w:rPr>
                <w:rFonts w:ascii="Candara Light" w:hAnsi="Candara Light" w:cs="Times New Roman"/>
              </w:rPr>
              <w:t>User rôle editor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259F5" w:rsidRPr="00306422" w:rsidRDefault="0029055D" w:rsidP="003D1924">
            <w:pPr>
              <w:pStyle w:val="TableContents"/>
              <w:ind w:left="720"/>
              <w:rPr>
                <w:rFonts w:ascii="Candara Light" w:hAnsi="Candara Light" w:cs="Times New Roman"/>
              </w:rPr>
            </w:pPr>
            <w:r w:rsidRPr="00306422">
              <w:rPr>
                <w:rFonts w:ascii="Candara Light" w:hAnsi="Candara Light" w:cs="Times New Roman"/>
              </w:rPr>
              <w:t>Permet une gestion des utilisateurs plus poussé que les outils par défault</w:t>
            </w:r>
          </w:p>
        </w:tc>
      </w:tr>
    </w:tbl>
    <w:p w:rsidR="00F259F5" w:rsidRPr="00306422" w:rsidRDefault="00F259F5">
      <w:pPr>
        <w:pStyle w:val="Standard"/>
        <w:ind w:right="-852"/>
        <w:rPr>
          <w:rFonts w:ascii="Candara Light" w:hAnsi="Candara Light" w:cs="Times New Roman"/>
        </w:rPr>
      </w:pPr>
    </w:p>
    <w:sectPr w:rsidR="00F259F5" w:rsidRPr="00306422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055D" w:rsidRDefault="0029055D">
      <w:r>
        <w:separator/>
      </w:r>
    </w:p>
  </w:endnote>
  <w:endnote w:type="continuationSeparator" w:id="0">
    <w:p w:rsidR="0029055D" w:rsidRDefault="002905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Liberation Mono"/>
    <w:panose1 w:val="00000400000000000000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055D" w:rsidRDefault="0029055D">
      <w:r>
        <w:rPr>
          <w:color w:val="000000"/>
        </w:rPr>
        <w:separator/>
      </w:r>
    </w:p>
  </w:footnote>
  <w:footnote w:type="continuationSeparator" w:id="0">
    <w:p w:rsidR="0029055D" w:rsidRDefault="002905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00498"/>
    <w:multiLevelType w:val="multilevel"/>
    <w:tmpl w:val="D344646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A027F"/>
    <w:multiLevelType w:val="multilevel"/>
    <w:tmpl w:val="203870C2"/>
    <w:lvl w:ilvl="0">
      <w:start w:val="1"/>
      <w:numFmt w:val="upperLetter"/>
      <w:lvlText w:val="%1."/>
      <w:lvlJc w:val="left"/>
      <w:pPr>
        <w:ind w:left="1286" w:hanging="435"/>
      </w:pPr>
      <w:rPr>
        <w:rFonts w:eastAsia="Calibri"/>
        <w:color w:val="000000"/>
        <w:u w:val="none"/>
      </w:rPr>
    </w:lvl>
    <w:lvl w:ilvl="1">
      <w:start w:val="1"/>
      <w:numFmt w:val="lowerLetter"/>
      <w:lvlText w:val="%2."/>
      <w:lvlJc w:val="left"/>
      <w:pPr>
        <w:ind w:left="1931" w:hanging="360"/>
      </w:pPr>
      <w:rPr>
        <w:sz w:val="16"/>
        <w:szCs w:val="16"/>
      </w:rPr>
    </w:lvl>
    <w:lvl w:ilvl="2">
      <w:start w:val="5"/>
      <w:numFmt w:val="upperRoman"/>
      <w:lvlText w:val="%3."/>
      <w:lvlJc w:val="left"/>
      <w:pPr>
        <w:ind w:left="3191" w:hanging="720"/>
      </w:pPr>
    </w:lvl>
    <w:lvl w:ilvl="3">
      <w:start w:val="25"/>
      <w:numFmt w:val="decimal"/>
      <w:lvlText w:val="%4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1231F16"/>
    <w:multiLevelType w:val="multilevel"/>
    <w:tmpl w:val="A6DA821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66B59"/>
    <w:multiLevelType w:val="multilevel"/>
    <w:tmpl w:val="FE9C3FBE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1FE43297"/>
    <w:multiLevelType w:val="multilevel"/>
    <w:tmpl w:val="FD08B7DA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E26C90"/>
    <w:multiLevelType w:val="multilevel"/>
    <w:tmpl w:val="565EB40A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0743D5"/>
    <w:multiLevelType w:val="hybridMultilevel"/>
    <w:tmpl w:val="EDFEB340"/>
    <w:lvl w:ilvl="0" w:tplc="26748414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0168B7"/>
    <w:multiLevelType w:val="multilevel"/>
    <w:tmpl w:val="E7624E04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472ADF"/>
    <w:multiLevelType w:val="multilevel"/>
    <w:tmpl w:val="E66C8218"/>
    <w:lvl w:ilvl="0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470D0110"/>
    <w:multiLevelType w:val="multilevel"/>
    <w:tmpl w:val="E6D4DDB2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EB3A41"/>
    <w:multiLevelType w:val="multilevel"/>
    <w:tmpl w:val="10B6834E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B70538"/>
    <w:multiLevelType w:val="multilevel"/>
    <w:tmpl w:val="D1DC6AF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8D27B0"/>
    <w:multiLevelType w:val="hybridMultilevel"/>
    <w:tmpl w:val="4C76D1AC"/>
    <w:lvl w:ilvl="0" w:tplc="D36C567C">
      <w:start w:val="6"/>
      <w:numFmt w:val="bullet"/>
      <w:lvlText w:val="-"/>
      <w:lvlJc w:val="left"/>
      <w:pPr>
        <w:ind w:left="1080" w:hanging="360"/>
      </w:pPr>
      <w:rPr>
        <w:rFonts w:ascii="Candara Light" w:eastAsia="SimSun" w:hAnsi="Candara Light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D8F6F1A"/>
    <w:multiLevelType w:val="multilevel"/>
    <w:tmpl w:val="FF424A02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702C5F"/>
    <w:multiLevelType w:val="multilevel"/>
    <w:tmpl w:val="FA8A37A4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690BC5"/>
    <w:multiLevelType w:val="multilevel"/>
    <w:tmpl w:val="904E86FA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57750B"/>
    <w:multiLevelType w:val="hybridMultilevel"/>
    <w:tmpl w:val="E29C3124"/>
    <w:lvl w:ilvl="0" w:tplc="01D0CB04">
      <w:start w:val="25"/>
      <w:numFmt w:val="bullet"/>
      <w:lvlText w:val="-"/>
      <w:lvlJc w:val="left"/>
      <w:pPr>
        <w:ind w:left="-491" w:hanging="360"/>
      </w:pPr>
      <w:rPr>
        <w:rFonts w:ascii="Calibri" w:eastAsia="SimSun" w:hAnsi="Calibri" w:cs="Calibri" w:hint="default"/>
      </w:rPr>
    </w:lvl>
    <w:lvl w:ilvl="1" w:tplc="040C0003">
      <w:start w:val="1"/>
      <w:numFmt w:val="bullet"/>
      <w:lvlText w:val="o"/>
      <w:lvlJc w:val="left"/>
      <w:pPr>
        <w:ind w:left="22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94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</w:abstractNum>
  <w:abstractNum w:abstractNumId="17" w15:restartNumberingAfterBreak="0">
    <w:nsid w:val="67C00035"/>
    <w:multiLevelType w:val="multilevel"/>
    <w:tmpl w:val="22962BFC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2366E5"/>
    <w:multiLevelType w:val="multilevel"/>
    <w:tmpl w:val="5ED6B51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pStyle w:val="Titre2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4853FA"/>
    <w:multiLevelType w:val="hybridMultilevel"/>
    <w:tmpl w:val="8F12183C"/>
    <w:lvl w:ilvl="0" w:tplc="FF40FEDE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C63097"/>
    <w:multiLevelType w:val="multilevel"/>
    <w:tmpl w:val="991C4DB0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1" w15:restartNumberingAfterBreak="0">
    <w:nsid w:val="6E6A2C6A"/>
    <w:multiLevelType w:val="hybridMultilevel"/>
    <w:tmpl w:val="230623B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3B5D1C"/>
    <w:multiLevelType w:val="multilevel"/>
    <w:tmpl w:val="873EFB7C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A27157"/>
    <w:multiLevelType w:val="multilevel"/>
    <w:tmpl w:val="BBC0316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9A611F"/>
    <w:multiLevelType w:val="multilevel"/>
    <w:tmpl w:val="51604EA6"/>
    <w:lvl w:ilvl="0">
      <w:numFmt w:val="bullet"/>
      <w:lvlText w:val="-"/>
      <w:lvlJc w:val="left"/>
      <w:pPr>
        <w:ind w:left="-349" w:hanging="360"/>
      </w:pPr>
      <w:rPr>
        <w:rFonts w:ascii="Times New Roman" w:eastAsia="SimSun" w:hAnsi="Times New Roman" w:cs="Times New Roman"/>
      </w:rPr>
    </w:lvl>
    <w:lvl w:ilvl="1">
      <w:numFmt w:val="bullet"/>
      <w:lvlText w:val="o"/>
      <w:lvlJc w:val="left"/>
      <w:pPr>
        <w:ind w:left="371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091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1811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2531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251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3971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4691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5411" w:hanging="360"/>
      </w:pPr>
      <w:rPr>
        <w:rFonts w:ascii="Wingdings" w:hAnsi="Wingdings"/>
      </w:rPr>
    </w:lvl>
  </w:abstractNum>
  <w:num w:numId="1">
    <w:abstractNumId w:val="2"/>
  </w:num>
  <w:num w:numId="2">
    <w:abstractNumId w:val="5"/>
  </w:num>
  <w:num w:numId="3">
    <w:abstractNumId w:val="2"/>
    <w:lvlOverride w:ilvl="0"/>
  </w:num>
  <w:num w:numId="4">
    <w:abstractNumId w:val="4"/>
  </w:num>
  <w:num w:numId="5">
    <w:abstractNumId w:val="2"/>
    <w:lvlOverride w:ilvl="0"/>
  </w:num>
  <w:num w:numId="6">
    <w:abstractNumId w:val="7"/>
  </w:num>
  <w:num w:numId="7">
    <w:abstractNumId w:val="2"/>
    <w:lvlOverride w:ilvl="0"/>
  </w:num>
  <w:num w:numId="8">
    <w:abstractNumId w:val="17"/>
  </w:num>
  <w:num w:numId="9">
    <w:abstractNumId w:val="2"/>
    <w:lvlOverride w:ilvl="0"/>
  </w:num>
  <w:num w:numId="10">
    <w:abstractNumId w:val="10"/>
  </w:num>
  <w:num w:numId="11">
    <w:abstractNumId w:val="2"/>
    <w:lvlOverride w:ilvl="0"/>
  </w:num>
  <w:num w:numId="12">
    <w:abstractNumId w:val="18"/>
  </w:num>
  <w:num w:numId="13">
    <w:abstractNumId w:val="1"/>
  </w:num>
  <w:num w:numId="14">
    <w:abstractNumId w:val="18"/>
    <w:lvlOverride w:ilvl="0">
      <w:startOverride w:val="1"/>
    </w:lvlOverride>
  </w:num>
  <w:num w:numId="15">
    <w:abstractNumId w:val="15"/>
  </w:num>
  <w:num w:numId="16">
    <w:abstractNumId w:val="9"/>
  </w:num>
  <w:num w:numId="17">
    <w:abstractNumId w:val="20"/>
  </w:num>
  <w:num w:numId="18">
    <w:abstractNumId w:val="20"/>
    <w:lvlOverride w:ilvl="0"/>
  </w:num>
  <w:num w:numId="19">
    <w:abstractNumId w:val="3"/>
  </w:num>
  <w:num w:numId="20">
    <w:abstractNumId w:val="15"/>
    <w:lvlOverride w:ilvl="0">
      <w:startOverride w:val="1"/>
    </w:lvlOverride>
  </w:num>
  <w:num w:numId="21">
    <w:abstractNumId w:val="22"/>
  </w:num>
  <w:num w:numId="22">
    <w:abstractNumId w:val="23"/>
  </w:num>
  <w:num w:numId="23">
    <w:abstractNumId w:val="15"/>
    <w:lvlOverride w:ilvl="0">
      <w:startOverride w:val="1"/>
    </w:lvlOverride>
  </w:num>
  <w:num w:numId="24">
    <w:abstractNumId w:val="11"/>
  </w:num>
  <w:num w:numId="25">
    <w:abstractNumId w:val="24"/>
  </w:num>
  <w:num w:numId="26">
    <w:abstractNumId w:val="15"/>
    <w:lvlOverride w:ilvl="0">
      <w:startOverride w:val="1"/>
    </w:lvlOverride>
  </w:num>
  <w:num w:numId="27">
    <w:abstractNumId w:val="13"/>
  </w:num>
  <w:num w:numId="28">
    <w:abstractNumId w:val="15"/>
    <w:lvlOverride w:ilvl="0">
      <w:startOverride w:val="1"/>
    </w:lvlOverride>
  </w:num>
  <w:num w:numId="29">
    <w:abstractNumId w:val="14"/>
  </w:num>
  <w:num w:numId="30">
    <w:abstractNumId w:val="13"/>
    <w:lvlOverride w:ilvl="0">
      <w:startOverride w:val="1"/>
    </w:lvlOverride>
  </w:num>
  <w:num w:numId="31">
    <w:abstractNumId w:val="15"/>
    <w:lvlOverride w:ilvl="0">
      <w:startOverride w:val="1"/>
    </w:lvlOverride>
  </w:num>
  <w:num w:numId="32">
    <w:abstractNumId w:val="0"/>
  </w:num>
  <w:num w:numId="33">
    <w:abstractNumId w:val="8"/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1"/>
    </w:lvlOverride>
  </w:num>
  <w:num w:numId="36">
    <w:abstractNumId w:val="8"/>
    <w:lvlOverride w:ilvl="0"/>
  </w:num>
  <w:num w:numId="37">
    <w:abstractNumId w:val="16"/>
  </w:num>
  <w:num w:numId="38">
    <w:abstractNumId w:val="21"/>
  </w:num>
  <w:num w:numId="39">
    <w:abstractNumId w:val="6"/>
  </w:num>
  <w:num w:numId="40">
    <w:abstractNumId w:val="19"/>
  </w:num>
  <w:num w:numId="41">
    <w:abstractNumId w:val="19"/>
  </w:num>
  <w:num w:numId="42">
    <w:abstractNumId w:val="19"/>
  </w:num>
  <w:num w:numId="4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F259F5"/>
    <w:rsid w:val="00143AFE"/>
    <w:rsid w:val="00151F91"/>
    <w:rsid w:val="001739D5"/>
    <w:rsid w:val="0029055D"/>
    <w:rsid w:val="002D7021"/>
    <w:rsid w:val="00306422"/>
    <w:rsid w:val="003D1924"/>
    <w:rsid w:val="003F09C4"/>
    <w:rsid w:val="005A767C"/>
    <w:rsid w:val="005C32C5"/>
    <w:rsid w:val="005F2111"/>
    <w:rsid w:val="006C4FD0"/>
    <w:rsid w:val="00731ECD"/>
    <w:rsid w:val="00931A8E"/>
    <w:rsid w:val="00985B18"/>
    <w:rsid w:val="009E0F8B"/>
    <w:rsid w:val="00AF0D0D"/>
    <w:rsid w:val="00B15A26"/>
    <w:rsid w:val="00EE4C27"/>
    <w:rsid w:val="00EF6E07"/>
    <w:rsid w:val="00F209EF"/>
    <w:rsid w:val="00F25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747B5"/>
  <w15:docId w15:val="{71E5C80C-23D6-42E3-9FE0-D034E11B9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Arial"/>
        <w:kern w:val="3"/>
        <w:sz w:val="24"/>
        <w:szCs w:val="24"/>
        <w:lang w:val="fr-F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paragraph" w:styleId="Titre1">
    <w:name w:val="heading 1"/>
    <w:basedOn w:val="Normal"/>
    <w:next w:val="Normal"/>
    <w:link w:val="Titre1Car"/>
    <w:uiPriority w:val="9"/>
    <w:qFormat/>
    <w:rsid w:val="005A767C"/>
    <w:pPr>
      <w:keepNext/>
      <w:keepLines/>
      <w:numPr>
        <w:numId w:val="39"/>
      </w:numPr>
      <w:spacing w:before="240"/>
      <w:outlineLvl w:val="0"/>
    </w:pPr>
    <w:rPr>
      <w:rFonts w:ascii="Candara Light" w:eastAsiaTheme="majorEastAsia" w:hAnsi="Candara Light" w:cs="Mangal"/>
      <w:b/>
      <w:color w:val="FF0000"/>
      <w:sz w:val="36"/>
      <w:szCs w:val="29"/>
      <w:u w:val="single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9E0F8B"/>
    <w:pPr>
      <w:keepNext/>
      <w:keepLines/>
      <w:numPr>
        <w:ilvl w:val="1"/>
        <w:numId w:val="12"/>
      </w:numPr>
      <w:spacing w:before="40"/>
      <w:ind w:left="709"/>
      <w:outlineLvl w:val="1"/>
    </w:pPr>
    <w:rPr>
      <w:rFonts w:ascii="Candara Light" w:eastAsiaTheme="majorEastAsia" w:hAnsi="Candara Light" w:cs="Mangal"/>
      <w:color w:val="2E74B5" w:themeColor="accent1" w:themeShade="BF"/>
      <w:sz w:val="28"/>
      <w:szCs w:val="23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A767C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Paragraphedeliste">
    <w:name w:val="List Paragraph"/>
    <w:basedOn w:val="Normal"/>
    <w:pPr>
      <w:ind w:left="720"/>
    </w:pPr>
    <w:rPr>
      <w:rFonts w:cs="Mangal"/>
      <w:szCs w:val="21"/>
    </w:rPr>
  </w:style>
  <w:style w:type="paragraph" w:styleId="TM1">
    <w:name w:val="toc 1"/>
    <w:basedOn w:val="Normal"/>
    <w:next w:val="Normal"/>
    <w:autoRedefine/>
    <w:uiPriority w:val="39"/>
    <w:pPr>
      <w:widowControl/>
      <w:tabs>
        <w:tab w:val="right" w:leader="dot" w:pos="426"/>
        <w:tab w:val="left" w:pos="880"/>
        <w:tab w:val="right" w:leader="dot" w:pos="9062"/>
      </w:tabs>
      <w:suppressAutoHyphens w:val="0"/>
      <w:spacing w:after="200" w:line="276" w:lineRule="auto"/>
      <w:ind w:left="426"/>
      <w:textAlignment w:val="auto"/>
    </w:pPr>
    <w:rPr>
      <w:rFonts w:ascii="Calibri" w:eastAsia="Calibri" w:hAnsi="Calibri" w:cs="Times New Roman"/>
      <w:b/>
      <w:color w:val="FF0000"/>
      <w:kern w:val="0"/>
      <w:sz w:val="22"/>
      <w:szCs w:val="22"/>
      <w:lang w:eastAsia="en-US" w:bidi="ar-SA"/>
    </w:rPr>
  </w:style>
  <w:style w:type="paragraph" w:styleId="TM2">
    <w:name w:val="toc 2"/>
    <w:basedOn w:val="Normal"/>
    <w:next w:val="Normal"/>
    <w:autoRedefine/>
    <w:uiPriority w:val="39"/>
    <w:pPr>
      <w:widowControl/>
      <w:tabs>
        <w:tab w:val="left" w:pos="851"/>
        <w:tab w:val="right" w:leader="dot" w:pos="9062"/>
      </w:tabs>
      <w:suppressAutoHyphens w:val="0"/>
      <w:spacing w:after="200" w:line="276" w:lineRule="auto"/>
      <w:ind w:left="426"/>
      <w:textAlignment w:val="auto"/>
    </w:pPr>
    <w:rPr>
      <w:rFonts w:ascii="Calibri" w:eastAsia="Calibri" w:hAnsi="Calibri" w:cs="Times New Roman"/>
      <w:kern w:val="0"/>
      <w:sz w:val="22"/>
      <w:szCs w:val="22"/>
      <w:lang w:eastAsia="en-US" w:bidi="ar-SA"/>
    </w:rPr>
  </w:style>
  <w:style w:type="paragraph" w:styleId="TM3">
    <w:name w:val="toc 3"/>
    <w:basedOn w:val="Normal"/>
    <w:next w:val="Normal"/>
    <w:autoRedefine/>
    <w:uiPriority w:val="39"/>
    <w:pPr>
      <w:widowControl/>
      <w:suppressAutoHyphens w:val="0"/>
      <w:spacing w:after="200" w:line="276" w:lineRule="auto"/>
      <w:ind w:left="440"/>
      <w:textAlignment w:val="auto"/>
    </w:pPr>
    <w:rPr>
      <w:rFonts w:ascii="Calibri" w:eastAsia="Calibri" w:hAnsi="Calibri" w:cs="Times New Roman"/>
      <w:kern w:val="0"/>
      <w:sz w:val="22"/>
      <w:szCs w:val="22"/>
      <w:lang w:eastAsia="en-US" w:bidi="ar-SA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styleId="Lienhypertexte">
    <w:name w:val="Hyperlink"/>
    <w:basedOn w:val="Policepardfaut"/>
    <w:uiPriority w:val="99"/>
    <w:rPr>
      <w:color w:val="0563C1"/>
      <w:u w:val="single"/>
    </w:rPr>
  </w:style>
  <w:style w:type="character" w:styleId="Lienhypertextesuivivisit">
    <w:name w:val="FollowedHyperlink"/>
    <w:basedOn w:val="Policepardfaut"/>
    <w:rPr>
      <w:color w:val="954F72"/>
      <w:u w:val="single"/>
    </w:rPr>
  </w:style>
  <w:style w:type="character" w:customStyle="1" w:styleId="markedcontent">
    <w:name w:val="markedcontent"/>
    <w:basedOn w:val="Policepardfaut"/>
  </w:style>
  <w:style w:type="character" w:customStyle="1" w:styleId="Titre1Car">
    <w:name w:val="Titre 1 Car"/>
    <w:basedOn w:val="Policepardfaut"/>
    <w:link w:val="Titre1"/>
    <w:uiPriority w:val="9"/>
    <w:rsid w:val="005A767C"/>
    <w:rPr>
      <w:rFonts w:ascii="Candara Light" w:eastAsiaTheme="majorEastAsia" w:hAnsi="Candara Light" w:cs="Mangal"/>
      <w:b/>
      <w:color w:val="FF0000"/>
      <w:sz w:val="36"/>
      <w:szCs w:val="29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31ECD"/>
    <w:pPr>
      <w:widowControl/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eastAsia="fr-FR" w:bidi="ar-SA"/>
    </w:rPr>
  </w:style>
  <w:style w:type="paragraph" w:styleId="Sansinterligne">
    <w:name w:val="No Spacing"/>
    <w:uiPriority w:val="1"/>
    <w:qFormat/>
    <w:rsid w:val="00731ECD"/>
    <w:pPr>
      <w:suppressAutoHyphens/>
    </w:pPr>
    <w:rPr>
      <w:rFonts w:cs="Mangal"/>
      <w:szCs w:val="21"/>
    </w:rPr>
  </w:style>
  <w:style w:type="character" w:customStyle="1" w:styleId="Titre2Car">
    <w:name w:val="Titre 2 Car"/>
    <w:basedOn w:val="Policepardfaut"/>
    <w:link w:val="Titre2"/>
    <w:uiPriority w:val="9"/>
    <w:rsid w:val="009E0F8B"/>
    <w:rPr>
      <w:rFonts w:ascii="Candara Light" w:eastAsiaTheme="majorEastAsia" w:hAnsi="Candara Light" w:cs="Mangal"/>
      <w:color w:val="2E74B5" w:themeColor="accent1" w:themeShade="BF"/>
      <w:sz w:val="28"/>
      <w:szCs w:val="23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5A767C"/>
    <w:rPr>
      <w:rFonts w:asciiTheme="majorHAnsi" w:eastAsiaTheme="majorEastAsia" w:hAnsiTheme="majorHAnsi" w:cs="Mangal"/>
      <w:color w:val="1F4D78" w:themeColor="accent1" w:themeShade="7F"/>
      <w:szCs w:val="21"/>
    </w:rPr>
  </w:style>
  <w:style w:type="character" w:customStyle="1" w:styleId="Internetlink">
    <w:name w:val="Internet link"/>
    <w:rPr>
      <w:color w:val="0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estival.tonymarques.fr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svm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mailto:contact@festivalfilmpleinair.f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mailto:contact@festivalfilmpleinair.f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avillette.com/programmation/cinema-en-plein-air-2023_e1883" TargetMode="Externa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Liberation Mono"/>
    <w:panose1 w:val="00000400000000000000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400"/>
    <w:rsid w:val="00881400"/>
    <w:rsid w:val="00D4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EE8745D91E1426CBDBF30C22D2FC174">
    <w:name w:val="2EE8745D91E1426CBDBF30C22D2FC174"/>
    <w:rsid w:val="00881400"/>
  </w:style>
  <w:style w:type="paragraph" w:customStyle="1" w:styleId="43760A6D6D5D498F836CBEF422ED76B6">
    <w:name w:val="43760A6D6D5D498F836CBEF422ED76B6"/>
    <w:rsid w:val="00881400"/>
  </w:style>
  <w:style w:type="paragraph" w:customStyle="1" w:styleId="0FC282E505FE42F4977C1BB2861722BD">
    <w:name w:val="0FC282E505FE42F4977C1BB2861722BD"/>
    <w:rsid w:val="0088140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1FF29-BDAF-423D-93B7-32348E41C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3245</TotalTime>
  <Pages>15</Pages>
  <Words>1008</Words>
  <Characters>5548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Ministère des Armées</Company>
  <LinksUpToDate>false</LinksUpToDate>
  <CharactersWithSpaces>6543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Tony Marques</dc:creator>
  <cp:lastModifiedBy>MARQUES Tony SGT</cp:lastModifiedBy>
  <cp:revision>11</cp:revision>
  <dcterms:created xsi:type="dcterms:W3CDTF">2023-06-27T08:25:00Z</dcterms:created>
  <dcterms:modified xsi:type="dcterms:W3CDTF">2023-06-29T14:28:00Z</dcterms:modified>
</cp:coreProperties>
</file>